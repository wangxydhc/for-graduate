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77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(2011)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10:337–367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1.7645pt;margin-top:9.793008pt;width:502.992pt;height:37.026pt;mso-position-horizontal-relative:page;mso-position-vertical-relative:paragraph;z-index:-2117" coordorigin="835,196" coordsize="10060,741">
            <v:group style="position:absolute;left:1020;top:371;width:9865;height:2" coordorigin="1020,371" coordsize="9865,2">
              <v:shape style="position:absolute;left:1020;top:371;width:9865;height:2" coordorigin="1020,371" coordsize="9865,0" path="m1020,371l10885,371e" filled="f" stroked="t" strokeweight=".999pt" strokecolor="#131413">
                <v:path arrowok="t"/>
              </v:shape>
            </v:group>
            <v:group style="position:absolute;left:1020;top:381;width:4762;height:370" coordorigin="1020,381" coordsize="4762,370">
              <v:shape style="position:absolute;left:1020;top:381;width:4762;height:370" coordorigin="1020,381" coordsize="4762,370" path="m1020,751l5783,751,5783,381,1020,381,1020,751xe" filled="t" fillcolor="#B2B2B2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DOI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10.1007/s10270-010-0164-x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5" w:after="0" w:line="240" w:lineRule="auto"/>
        <w:ind w:left="2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spacing w:val="18"/>
          <w:w w:val="99"/>
        </w:rPr>
        <w:t>THEM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18"/>
          <w:w w:val="99"/>
        </w:rPr>
        <w:t>ECTIO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Modeling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safety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air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3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orthiness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(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1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TCA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DO-178B)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2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8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ormation: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0" w:after="0" w:line="359" w:lineRule="exact"/>
        <w:ind w:left="100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conceptual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UML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-6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131413"/>
          <w:spacing w:val="0"/>
          <w:w w:val="100"/>
          <w:b/>
          <w:bCs/>
        </w:rPr>
        <w:t>ofile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Zoughbi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00"/>
          <w:b/>
          <w:bCs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Lionel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Briand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00"/>
          <w:b/>
          <w:bCs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Labiche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January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2009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vised: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April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2010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Accepted: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2010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Published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online: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June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2" w:lineRule="exact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©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Springe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erlag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2010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footer="886" w:top="540" w:bottom="1080" w:left="920" w:right="920"/>
          <w:footerReference w:type="odd" r:id="rId7"/>
          <w:footerReference w:type="even" r:id="rId8"/>
          <w:type w:val="continuous"/>
          <w:pgSz w:w="11920" w:h="15820"/>
        </w:sectPr>
      </w:pPr>
      <w:rPr/>
    </w:p>
    <w:p>
      <w:pPr>
        <w:spacing w:before="35" w:after="0" w:line="259" w:lineRule="auto"/>
        <w:ind w:left="10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Abstract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submitting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authorities.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assurance,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introduces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collaboration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utilizing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nified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(UML)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prop-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meta-model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TCA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precise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supporting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enabled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automatic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certification-related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59" w:lineRule="auto"/>
        <w:ind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alidate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8" w:lineRule="auto"/>
        <w:ind w:right="197"/>
        <w:jc w:val="left"/>
        <w:tabs>
          <w:tab w:pos="1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ey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ords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Meta-model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1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orthiness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1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12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83"/>
        </w:rPr>
        <w:t>·</w:t>
      </w:r>
      <w:r>
        <w:rPr>
          <w:rFonts w:ascii="Arial" w:hAnsi="Arial" w:cs="Arial" w:eastAsia="Arial"/>
          <w:sz w:val="20"/>
          <w:szCs w:val="20"/>
          <w:color w:val="131413"/>
          <w:spacing w:val="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35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oduction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xhibit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contribute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hazards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gears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airborne.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gears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ground,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hazard,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damaging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hurting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occupants.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hazard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ultimately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lead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accident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injury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human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4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modifying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tem.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similarities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20" w:right="920"/>
          <w:cols w:num="2" w:equalWidth="0">
            <w:col w:w="4864" w:space="339"/>
            <w:col w:w="4877"/>
          </w:cols>
        </w:sectPr>
      </w:pPr>
      <w:rPr/>
    </w:p>
    <w:p>
      <w:pPr>
        <w:spacing w:before="0" w:after="0" w:line="226" w:lineRule="exact"/>
        <w:ind w:left="100" w:right="-20"/>
        <w:jc w:val="left"/>
        <w:tabs>
          <w:tab w:pos="4860" w:val="left"/>
          <w:tab w:pos="5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w w:val="99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131413"/>
          <w:w w:val="99"/>
          <w:u w:val="single" w:color="13141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w w:val="100"/>
          <w:u w:val="single" w:color="131413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31413"/>
          <w:w w:val="100"/>
          <w:u w:val="single" w:color="131413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131413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131413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risk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assessments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  <w:position w:val="-1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-1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5820"/>
          <w:pgMar w:top="540" w:bottom="1080" w:left="920" w:right="920"/>
        </w:sectPr>
      </w:pPr>
      <w:rPr/>
    </w:p>
    <w:p>
      <w:pPr>
        <w:spacing w:before="90" w:after="0" w:line="240" w:lineRule="auto"/>
        <w:ind w:left="100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Communicated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Boš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vic,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Bernhard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Schätz,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Claus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ahl,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Dra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vic.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1.484044pt;width:238.113pt;height:.1pt;mso-position-horizontal-relative:page;mso-position-vertical-relative:paragraph;z-index:-2116" coordorigin="1020,-30" coordsize="4762,2">
            <v:shape style="position:absolute;left:1020;top:-30;width:4762;height:2" coordorigin="1020,-30" coordsize="4762,0" path="m1020,-30l5783,-30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Zoughbi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131413"/>
          <w:spacing w:val="0"/>
          <w:w w:val="83"/>
          <w:position w:val="1"/>
        </w:rPr>
        <w:t>·</w:t>
      </w:r>
      <w:r>
        <w:rPr>
          <w:rFonts w:ascii="Arial" w:hAnsi="Arial" w:cs="Arial" w:eastAsia="Arial"/>
          <w:sz w:val="17"/>
          <w:szCs w:val="17"/>
          <w:color w:val="131413"/>
          <w:spacing w:val="3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Labiche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  <w:position w:val="1"/>
        </w:rPr>
        <w:t>(</w:t>
      </w:r>
      <w:r>
        <w:rPr>
          <w:rFonts w:ascii="Arial" w:hAnsi="Arial" w:cs="Arial" w:eastAsia="Arial"/>
          <w:sz w:val="24"/>
          <w:szCs w:val="24"/>
          <w:color w:val="131413"/>
          <w:spacing w:val="-34"/>
          <w:w w:val="131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  <w:position w:val="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Carleton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ersity,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1125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Colonel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K1S5B6,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e-mail: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hyperlink r:id="rId9">
        <w:r>
          <w:rPr>
            <w:rFonts w:ascii="Times New Roman" w:hAnsi="Times New Roman" w:cs="Times New Roman" w:eastAsia="Times New Roman"/>
            <w:sz w:val="17"/>
            <w:szCs w:val="17"/>
            <w:color w:val="131413"/>
            <w:spacing w:val="0"/>
            <w:w w:val="100"/>
          </w:rPr>
          <w:t>labiche@sce.carleton.ca</w:t>
        </w:r>
        <w:r>
          <w:rPr>
            <w:rFonts w:ascii="Times New Roman" w:hAnsi="Times New Roman" w:cs="Times New Roman" w:eastAsia="Times New Roman"/>
            <w:sz w:val="17"/>
            <w:szCs w:val="17"/>
            <w:color w:val="000000"/>
            <w:spacing w:val="0"/>
            <w:w w:val="100"/>
          </w:rPr>
        </w:r>
      </w:hyperlink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Zoughbi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e-mail: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hyperlink r:id="rId10">
        <w:r>
          <w:rPr>
            <w:rFonts w:ascii="Times New Roman" w:hAnsi="Times New Roman" w:cs="Times New Roman" w:eastAsia="Times New Roman"/>
            <w:sz w:val="17"/>
            <w:szCs w:val="17"/>
            <w:color w:val="131413"/>
            <w:spacing w:val="0"/>
            <w:w w:val="100"/>
          </w:rPr>
          <w:t>gr</w:t>
        </w:r>
        <w:r>
          <w:rPr>
            <w:rFonts w:ascii="Times New Roman" w:hAnsi="Times New Roman" w:cs="Times New Roman" w:eastAsia="Times New Roman"/>
            <w:sz w:val="17"/>
            <w:szCs w:val="17"/>
            <w:color w:val="131413"/>
            <w:spacing w:val="-2"/>
            <w:w w:val="100"/>
          </w:rPr>
          <w:t>e</w:t>
        </w:r>
        <w:r>
          <w:rPr>
            <w:rFonts w:ascii="Times New Roman" w:hAnsi="Times New Roman" w:cs="Times New Roman" w:eastAsia="Times New Roman"/>
            <w:sz w:val="17"/>
            <w:szCs w:val="17"/>
            <w:color w:val="131413"/>
            <w:spacing w:val="0"/>
            <w:w w:val="100"/>
          </w:rPr>
          <w:t>g@zoughbi.com</w:t>
        </w:r>
        <w:r>
          <w:rPr>
            <w:rFonts w:ascii="Times New Roman" w:hAnsi="Times New Roman" w:cs="Times New Roman" w:eastAsia="Times New Roman"/>
            <w:sz w:val="17"/>
            <w:szCs w:val="17"/>
            <w:color w:val="000000"/>
            <w:spacing w:val="0"/>
            <w:w w:val="100"/>
          </w:rPr>
        </w:r>
      </w:hyperlink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Briand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100" w:right="114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Simula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Laboratory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Oslo,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.O.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Box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134,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1325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ysake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e-mail: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hyperlink r:id="rId11">
        <w:r>
          <w:rPr>
            <w:rFonts w:ascii="Times New Roman" w:hAnsi="Times New Roman" w:cs="Times New Roman" w:eastAsia="Times New Roman"/>
            <w:sz w:val="17"/>
            <w:szCs w:val="17"/>
            <w:color w:val="131413"/>
            <w:spacing w:val="0"/>
            <w:w w:val="100"/>
          </w:rPr>
          <w:t>briand@simula.no</w:t>
        </w:r>
        <w:r>
          <w:rPr>
            <w:rFonts w:ascii="Times New Roman" w:hAnsi="Times New Roman" w:cs="Times New Roman" w:eastAsia="Times New Roman"/>
            <w:sz w:val="17"/>
            <w:szCs w:val="17"/>
            <w:color w:val="000000"/>
            <w:spacing w:val="0"/>
            <w:w w:val="100"/>
          </w:rPr>
        </w:r>
      </w:hyperlink>
    </w:p>
    <w:p>
      <w:pPr>
        <w:spacing w:before="23" w:after="0" w:line="259" w:lineRule="auto"/>
        <w:ind w:right="4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w w:val="99"/>
        </w:rPr>
        <w:t>methods,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produce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constraints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(including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fulfill.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vil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military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airborne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guidance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assurance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continued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flight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airborne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adequately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4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thorough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analysis,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20" w:right="920"/>
          <w:cols w:num="2" w:equalWidth="0">
            <w:col w:w="4863" w:space="340"/>
            <w:col w:w="487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NumType w:start="338"/>
          <w:pgMar w:header="657" w:footer="886" w:top="900" w:bottom="1080" w:left="900" w:right="900"/>
          <w:headerReference w:type="even" r:id="rId12"/>
          <w:headerReference w:type="odd" r:id="rId13"/>
          <w:pgSz w:w="11920" w:h="15820"/>
        </w:sectPr>
      </w:pPr>
      <w:rPr/>
    </w:p>
    <w:p>
      <w:pPr>
        <w:spacing w:before="33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non-safety-critical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claim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times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xpens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8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]).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lenges,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besides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actually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allocated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accurately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ehold-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already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collaboration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Federal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Administration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AA)),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airborne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claimed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correctly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issues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difficulties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encountered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classified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ifficulties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major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categories: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(a)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ifficulties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gulatory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(b)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ficulties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easy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task—requirements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usually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dependent.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certainly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difficult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municate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accurately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rarely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7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infea-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sometimes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misinterpret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lack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domain.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behind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propose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practical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tailored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anizations,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projects.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helps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(UML)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(object-oriented)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increasingly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inspired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defining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airborne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research,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analyzed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xtract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properly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certification-rele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decisions.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automatically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containing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insight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compliance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easily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track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ycle.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and/or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vidence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compliance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xternal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xpected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increase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areness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issues,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confidence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o-staged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proposed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mirrors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Management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(OMG)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(QoS)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high-quality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ault-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olerant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(FT)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Schedulabilit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Performance,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(SPT)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Embedded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(MARTE)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(tagged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alues),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commonly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type,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tailor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proposed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sequence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machines.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earlier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paper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7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introduce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xplaining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justifying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satisfy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carefully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thought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guide-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lines.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remainder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paper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structured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adequately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120" w:right="-4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techniques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continuously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alidating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helps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Conclusions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77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b/>
          <w:bCs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98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3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introduction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59" w:lineRule="auto"/>
        <w:ind w:left="120" w:right="-4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xperience,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communicated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holders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are-intens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embedding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acili-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xchange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2.3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238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Introduction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w w:val="99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industrial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Herrmann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summarizes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speaking,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IEC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61508-3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whereas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CENELEC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50128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Rail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ithin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bodies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Radio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echnical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Commission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Aeronau-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tics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TCA),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European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Agen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(ESA),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National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nautics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Administration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ASA),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American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Institute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Aeronautics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Astronautics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(AIAA).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scope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primarily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focused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orthiness,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choice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TCA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1"/>
          <w:w w:val="99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outlines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airborne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1" w:right="-43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i.e.,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component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mean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whole.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classified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5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namely: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Catast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ophic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Haza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dous/S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e-Major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Major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Minor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assurance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rigorous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submission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documents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compliance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rigid,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indicates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i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flight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pursued,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xpens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confidence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occupants”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flights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xcludes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vironment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outside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aircraft.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“air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orthiness”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indicates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ight.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freedom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accidents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losses”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restriction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accidents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occu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—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outside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orthiness”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“safety”.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orthiness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concerned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accidents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airc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occupants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necessarily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110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processes;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59" w:lineRule="auto"/>
        <w:ind w:left="277" w:right="61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considerations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277" w:right="62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Evidence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consideration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satisfied.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considerations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left="277" w:right="61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raceability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ecutable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compiler).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depth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traceability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depends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assurance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277" w:right="61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implementation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techniques,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partitions,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replication,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methods,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configurable/loadable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absence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recur-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34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eholders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scenarios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date,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practices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documenting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communicating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eholders,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6"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problems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mostly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document-based,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tends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ambiguous,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inconsistent,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lack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clear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95" w:space="328"/>
            <w:col w:w="489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structure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limited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channels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interacting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Aeronautics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Administration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ASA)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cooperated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Federal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viation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Administration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AA)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Streamlining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gulatory/certification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systems/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systems/safety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findings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consistent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xperience.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challenges,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analyzed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eholders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concerned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storage,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continuously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eholder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xperience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skill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sets.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summarizes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left="956" w:right="-54" w:firstLine="-74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ovide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eloped.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allocated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956" w:right="-54" w:firstLine="-79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Embed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Phase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Softwa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velopment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allocated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956" w:right="-54" w:firstLine="-74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Reco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i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ustify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Decisions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record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justify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decisions.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raditionall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architectural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major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recorded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separate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plain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practice,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systematically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precisely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collected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matically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justifications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sions;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956" w:right="-54" w:firstLine="-74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continuously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59" w:lineRule="auto"/>
        <w:ind w:left="836"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ycle.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esti-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analyze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issues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ensuring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continuously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impr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meets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36" w:right="66" w:firstLine="-74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DO-178B-rele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submitted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tification,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usually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occurs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ycle.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36"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justification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continuously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life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ycle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left="315" w:right="540" w:firstLine="-31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eholders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authors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eraging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alidation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assumption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scenarios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greatly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acilitated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integrated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already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ords,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augmented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central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precise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eholders.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record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tools,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w w:val="99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proposes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xpress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(profile)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nified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(UML)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specifically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considered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justifying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including: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left="327" w:right="67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vironments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methodologies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327" w:right="66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vironments.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mechanisms,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kn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rofiles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192" w:lineRule="exact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14.467003pt;margin-top:-109.138435pt;width:366.016623pt;height:101.244pt;mso-position-horizontal-relative:page;mso-position-vertical-relative:paragraph;z-index:-2115" coordorigin="2289,-2183" coordsize="7320,2025">
            <v:group style="position:absolute;left:4054;top:-2179;width:1658;height:87" coordorigin="4054,-2179" coordsize="1658,87">
              <v:shape style="position:absolute;left:4054;top:-2179;width:1658;height:87" coordorigin="4054,-2179" coordsize="1658,87" path="m4054,-2179l5712,-2179,5712,-2092,4054,-2092,4054,-2179xe" filled="f" stroked="t" strokeweight=".35pt" strokecolor="#131413">
                <v:path arrowok="t"/>
              </v:shape>
            </v:group>
            <v:group style="position:absolute;left:4054;top:-2092;width:4164;height:1931" coordorigin="4054,-2092" coordsize="4164,1931">
              <v:shape style="position:absolute;left:4054;top:-2092;width:4164;height:1931" coordorigin="4054,-2092" coordsize="4164,1931" path="m4054,-2092l8218,-2092,8218,-161,4054,-161,4054,-2092xe" filled="f" stroked="t" strokeweight=".35pt" strokecolor="#131413">
                <v:path arrowok="t"/>
              </v:shape>
              <v:shape style="position:absolute;left:5275;top:-2055;width:3344;height:1110" type="#_x0000_t75">
                <v:imagedata r:id="rId14" o:title=""/>
              </v:shape>
              <v:shape style="position:absolute;left:3599;top:-1783;width:2487;height:913" type="#_x0000_t75">
                <v:imagedata r:id="rId15" o:title=""/>
              </v:shape>
              <v:shape style="position:absolute;left:6186;top:-1325;width:3424;height:905" type="#_x0000_t75">
                <v:imagedata r:id="rId16" o:title=""/>
              </v:shape>
              <v:shape style="position:absolute;left:3598;top:-733;width:2463;height:413" type="#_x0000_t75">
                <v:imagedata r:id="rId17" o:title=""/>
              </v:shape>
              <v:shape style="position:absolute;left:2289;top:-1826;width:1298;height:1495" type="#_x0000_t75">
                <v:imagedata r:id="rId18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scenarios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40" w:after="0" w:line="240" w:lineRule="auto"/>
        <w:ind w:left="5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98.552979pt;height:91.08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4" w:lineRule="auto"/>
        <w:ind w:left="120" w:right="-48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Modeling-enabled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proper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ehold-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9" w:lineRule="auto"/>
        <w:ind w:left="44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specialization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constructs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industry-specific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properties.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industry;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447" w:right="-54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adoption.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Kn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wledge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OMG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recommended,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Model-Dr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popular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airborne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kn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wledge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generating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xtracts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model-independent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format.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means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UML-independent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manne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terminolog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properly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submission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terminology)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scenarios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integrate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typ-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phase.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ariety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endors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OMG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members,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participate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maintaining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rofiles.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Exam-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popular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utilize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IBM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Rational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59" w:lineRule="auto"/>
        <w:ind w:right="6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w w:val="99"/>
        </w:rPr>
        <w:t>Rhapsody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IBM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Rational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Architect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Studio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Sparx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Enterprise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Architect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8"/>
        </w:rPr>
        <w:t>31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IBM,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iSAN,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Sparx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OMG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bers.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custom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abil-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authorities.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9" w:lineRule="auto"/>
        <w:ind w:left="277" w:right="61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reporting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acilities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uilt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generally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search-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locations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277" w:right="61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Custom,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defined,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reporting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capabilities.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ools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custom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mechanisms.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interpreted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Constraint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(OCL)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ools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(MDT)-OCL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Ecore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Eclipse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Frame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(EMF)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IBM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Rhapsody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library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scripts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alidation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custom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neces-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Sparx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Enterprise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Architect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scripting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capabilities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alidation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check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compliance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prac-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risks;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277" w:right="61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Exporting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Metadata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Interchange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(XMI)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OMG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representing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xchanging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metadata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language.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xporting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XMI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files.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xported,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easily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searched,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potentially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Extensible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Stylesheet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(XSL)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porting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92" w:lineRule="exact"/>
        <w:ind w:left="120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114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/>
        <w:pict>
          <v:group style="position:absolute;margin-left:51.021pt;margin-top:14.401522pt;width:493.236pt;height:.1pt;mso-position-horizontal-relative:page;mso-position-vertical-relative:paragraph;z-index:-2113" coordorigin="1020,288" coordsize="9865,2">
            <v:shape style="position:absolute;left:1020;top:288;width:9865;height:2" coordorigin="1020,288" coordsize="9865,0" path="m1020,288l10885,288e" filled="f" stroked="t" strokeweight=".999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Phase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Applicable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scenarios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vities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7" w:after="0" w:line="244" w:lineRule="auto"/>
        <w:ind w:left="3410" w:right="90" w:firstLine="-3289"/>
        <w:jc w:val="left"/>
        <w:tabs>
          <w:tab w:pos="3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typically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athering,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hazards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[16],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attempts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ground.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hazards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3410" w:right="116" w:firstLine="-3289"/>
        <w:jc w:val="left"/>
        <w:tabs>
          <w:tab w:pos="3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typically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analysed,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identified.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aim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miti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hazards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requests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said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allocated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allocated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(Provide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3410" w:right="71" w:firstLine="-3289"/>
        <w:jc w:val="left"/>
        <w:tabs>
          <w:tab w:pos="3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utilizing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document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xplain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architectural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essence,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high-l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(Embed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(Record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Justify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Decisions).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querying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progress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3410" w:right="94" w:firstLine="-3289"/>
        <w:jc w:val="left"/>
        <w:tabs>
          <w:tab w:pos="3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details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subsystem,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vels.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capture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detailed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justifications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illustrated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eep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3410" w:right="71" w:firstLine="-3289"/>
        <w:jc w:val="left"/>
        <w:tabs>
          <w:tab w:pos="3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writing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Thus,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xtracting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similarly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stage,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3410" w:right="24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actually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still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part(s)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3410" w:right="99" w:firstLine="-3289"/>
        <w:jc w:val="left"/>
        <w:tabs>
          <w:tab w:pos="3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integration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integration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integrated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communicated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compliance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constraints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timing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constraints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real-time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and/or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objects.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99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integrated.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preparation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already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ongoing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ufficient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customized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5).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3410" w:right="84" w:firstLine="-3289"/>
        <w:jc w:val="left"/>
        <w:tabs>
          <w:tab w:pos="3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78.277069pt;width:493.236pt;height:.1pt;mso-position-horizontal-relative:page;mso-position-vertical-relative:paragraph;z-index:-2112" coordorigin="1020,1566" coordsize="9865,2">
            <v:shape style="position:absolute;left:1020;top:1566;width:9865;height:2" coordorigin="1020,1566" coordsize="9865,0" path="m1020,1566l10885,1566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Operation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maintenance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operation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maintenance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phase,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operating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target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vironment.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maintenance,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odified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requests.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documented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summary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practical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clearer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going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2" w:after="0" w:line="259" w:lineRule="auto"/>
        <w:ind w:left="277" w:right="61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formalizes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3" w:space="340"/>
            <w:col w:w="489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39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raise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areness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1" w:lineRule="exact"/>
        <w:ind w:left="120" w:right="-5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397" w:right="-4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397" w:right="318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3);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59" w:lineRule="auto"/>
        <w:ind w:left="397" w:right="-59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5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throughout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easily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quickly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4);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397" w:right="-59" w:firstLine="-2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•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42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easily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quickly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tification-required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becomes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automated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reduces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collect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safety-added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vities,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opposed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administrat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strategies.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148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Assessment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lyzing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1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careful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dard,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cepts.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suitable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orthiness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orthiness-related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referred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remainder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careful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airborne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directly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term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concepts”.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ault-tolerance),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smaller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concise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manne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became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basis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suitable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satisf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Appendix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carefully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duced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suitable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upon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assessed.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plete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9" w:lineRule="auto"/>
        <w:ind w:left="825" w:right="66" w:firstLine="-7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possibly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pecified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means,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alid;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7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fication-related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plan,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styles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178B-related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recursion,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memor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compacted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xpressions,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aliases;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rationale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partic-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responses,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7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criticality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conditions;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tition;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are/soft-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parators,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59" w:lineRule="auto"/>
        <w:ind w:left="825" w:right="66" w:firstLine="-8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parameters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comparators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oters.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Existing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Management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(OMG)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adopted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(QoS)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high-quality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ault-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olerant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(FT)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service,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risk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assessment,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erance.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risk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risk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eholders,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strengths,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weaknesses,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opportunities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threats,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incidents,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risk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quantifi-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risk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miti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treatments.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ault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tolerance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ault-tolerant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architectures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reliability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focuses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redundan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replication.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Schedulabilit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(SPT)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importance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real-time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adopted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OMG.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resources,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time,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concurren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schedulabilit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primary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focus.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recentl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OMG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adopted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Real-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Embedded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(MARTE)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MARTE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ficial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schedulabilit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aluation.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Distributed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Object-Oriented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(HIDOORS)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European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goals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introduce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profile-compliant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embedded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specialized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triggers,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resources,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scheduling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jobs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concurren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schedulabilit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cifically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safety—the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freedom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accidents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losses.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Jürjens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reliability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transmitting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messages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message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Jürjens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lost,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delayed,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corrupted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messages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mechanisms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risks,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crashes,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guarantees,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redundan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links,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dependen-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viors,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containment,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handling.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IEC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61508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Hansen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Gullesen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series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terns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service,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oting,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partial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uilt-in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diagnostic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monitoring,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“safe”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protocols,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testing,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haz-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mecha-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nisms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redundan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monitoring,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comparisons.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53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score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satisfying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—the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calculated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obser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31%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score.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combined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44%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instance: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HIDOORS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solutions;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];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(i.e.,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criticality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handled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];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recursion,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memory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allocation),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hard-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are/soft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orthiness.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14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Safety-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airbo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considerations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airborne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tems.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needed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compliance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Oracle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databases.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330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consistent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Consistent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details).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Consistent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reducing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space—we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irrele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redundancies,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Consistent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iterat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optimization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left="327" w:right="66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duplicate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Seemingly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sometimes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realit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idea.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multiple-version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dissimilar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softwa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softwa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edun-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dancy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multiple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implementations;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447" w:right="-54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monitoring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fault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detection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grity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gle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“monitor”,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monitors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unusual,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potentially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haz-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ardous,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viors.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Thus,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differentiated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“monitor”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“kind”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“safety”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monitoring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“reliability”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fault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detection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grity”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grity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447" w:right="-54" w:firstLine="-327"/>
        <w:jc w:val="both"/>
        <w:tabs>
          <w:tab w:pos="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Precisely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elaborated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clearly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“requirement”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“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specification”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“Speed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&gt;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m/s”)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adapting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447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concept(s).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-concept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combinations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origi-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obtained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isfy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requirements.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purpose,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finally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formalized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294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egories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depending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purpose.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determined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after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obtained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left="447" w:right="-54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  <w:i/>
        </w:rPr>
        <w:t>Requi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9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  <w:i/>
        </w:rPr>
        <w:t>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styles,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vioral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styles,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previously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etc),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traceability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partitioning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decisions;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447" w:right="-54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  <w:i/>
        </w:rPr>
        <w:t>Characteristics: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9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ignate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simulators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strategies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round-robin,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FIFO,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etc),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measures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cou-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pling,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are/soft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447" w:right="-54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Event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Man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  <w:i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ement: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responses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59" w:lineRule="auto"/>
        <w:ind w:left="327"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detected,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handled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inputs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defended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ainst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327" w:right="66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Configu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ation: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configurations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-modifiable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configurable,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loaded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platforms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configura-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initiated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controlled;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327" w:right="66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Replication: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redundan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redundant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concept,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along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Appendix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concisely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introduce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numbered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C26.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i.e.,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groups),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numbers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alidates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9" w:lineRule="auto"/>
        <w:ind w:left="166" w:right="356" w:firstLine="-16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SafeUML: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safety-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airbo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introduces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isfies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specifically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satisfy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5.3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341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79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commonly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type.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associated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meta-model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operations,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(short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descriptions)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92" w:lineRule="exact"/>
        <w:ind w:left="120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111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/>
        <w:pict>
          <v:group style="position:absolute;margin-left:51.021pt;margin-top:14.401522pt;width:493.236pt;height:.1pt;mso-position-horizontal-relative:page;mso-position-vertical-relative:paragraph;z-index:-2110" coordorigin="1020,288" coordsize="9865,2">
            <v:shape style="position:absolute;left:1020;top:288;width:9865;height:2" coordorigin="1020,288" coordsize="9865,0" path="m1020,288l10885,288e" filled="f" stroked="t" strokeweight=".999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Category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7" w:after="0" w:line="244" w:lineRule="auto"/>
        <w:ind w:left="3170" w:right="398" w:firstLine="-305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and/or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highe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-l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18" w:lineRule="auto"/>
        <w:ind w:left="3051" w:right="94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plan,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(C.3):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abstract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(C.4):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(C.5):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318" w:lineRule="auto"/>
        <w:ind w:left="3051" w:right="87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Nature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(C.6):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previously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eloped)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Rationale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(C.7):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reason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xistence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(C.8):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purposes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Characteristics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(C.9):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318" w:lineRule="auto"/>
        <w:ind w:left="3051" w:right="86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vironmental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(C.10):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models/simulates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(C.11):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reliabilit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scheduling)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Measure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(C.12):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characteristic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(C.13):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are/soft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Management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safety-rele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30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(C.15):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30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(C.16):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30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(C.17):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(C.16)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318" w:lineRule="auto"/>
        <w:ind w:left="3051" w:right="89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(C.18):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e/pass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(C.19):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defended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ainst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318" w:lineRule="auto"/>
        <w:ind w:left="3051" w:right="792" w:firstLine="-2931"/>
        <w:jc w:val="left"/>
        <w:tabs>
          <w:tab w:pos="3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(C.20):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represents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are/hard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lookup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tables)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(C.21):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altered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(C.22):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(C.23):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(C.21)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(C.24):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participates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(C.26)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30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(C.25):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(C.26)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determines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suitable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majority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scheme)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0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(C.26):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redundant/Replicated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reliability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2" w:lineRule="exact"/>
        <w:ind w:left="31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14.339972pt;width:493.236pt;height:.1pt;mso-position-horizontal-relative:page;mso-position-vertical-relative:paragraph;z-index:-2109" coordorigin="1020,287" coordsize="9865,2">
            <v:shape style="position:absolute;left:1020;top:287;width:9865;height:2" coordorigin="1020,287" coordsize="9865,0" path="m1020,287l10885,287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oting-based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redundan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eloped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separately)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certain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properties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meta-classes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145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ernel::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ackage,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  <w:i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i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  <w:i/>
        </w:rPr>
        <w:t>ag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120" w:right="190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ernel::Class,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120" w:right="115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ernel::Operation,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Operation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120" w:right="7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ernel::Relationship,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Relationship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composed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sub-pack-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visual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simplicity):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5" w:lineRule="auto"/>
        <w:ind w:left="447" w:right="-54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ContextStereotypes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closely-related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reliability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51" w:lineRule="auto"/>
        <w:ind w:left="327" w:right="52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ReplicationStereotypes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pecified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51" w:lineRule="auto"/>
        <w:ind w:left="327" w:right="66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ConfigurationStereotypes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51" w:lineRule="auto"/>
        <w:ind w:left="327" w:right="66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RequirementsStereotypes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51" w:lineRule="auto"/>
        <w:ind w:left="327" w:right="66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CharacteristicsStereotypes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Characteristics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51" w:lineRule="auto"/>
        <w:ind w:left="327" w:right="66" w:firstLine="-3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EventManagementStereotypes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Management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59" w:lineRule="auto"/>
        <w:ind w:right="66" w:firstLine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enumerations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Sometimes,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enumerations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3" w:space="339"/>
            <w:col w:w="4898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192" w:lineRule="exact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Conceptual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safety-related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concepts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7" w:lineRule="auto"/>
        <w:ind w:left="120" w:right="-4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4.368999pt;margin-top:56.278465pt;width:485.4635pt;height:326.6635pt;mso-position-horizontal-relative:page;mso-position-vertical-relative:page;z-index:-2108" coordorigin="487,1126" coordsize="9709,6533">
            <v:group style="position:absolute;left:1697;top:4690;width:1702;height:117" coordorigin="1697,4690" coordsize="1702,117">
              <v:shape style="position:absolute;left:1697;top:4690;width:1702;height:117" coordorigin="1697,4690" coordsize="1702,117" path="m1697,4690l3399,4690,3399,4806,1697,4806,1697,4690xe" filled="f" stroked="t" strokeweight=".415pt" strokecolor="#131413">
                <v:path arrowok="t"/>
              </v:shape>
            </v:group>
            <v:group style="position:absolute;left:1697;top:4806;width:4277;height:1672" coordorigin="1697,4806" coordsize="4277,1672">
              <v:shape style="position:absolute;left:1697;top:4806;width:4277;height:1672" coordorigin="1697,4806" coordsize="4277,1672" path="m1697,4806l5974,4806,5974,6478,1697,6478,1697,4806xe" filled="f" stroked="t" strokeweight=".415pt" strokecolor="#131413">
                <v:path arrowok="t"/>
              </v:shape>
              <v:shape style="position:absolute;left:487;top:2196;width:6719;height:5463" type="#_x0000_t75">
                <v:imagedata r:id="rId20" o:title=""/>
              </v:shape>
            </v:group>
            <v:group style="position:absolute;left:2029;top:1130;width:3031;height:117" coordorigin="2029,1130" coordsize="3031,117">
              <v:shape style="position:absolute;left:2029;top:1130;width:3031;height:117" coordorigin="2029,1130" coordsize="3031,117" path="m2029,1130l5060,1130,5060,1246,2029,1246,2029,1130xe" filled="f" stroked="t" strokeweight=".415pt" strokecolor="#131413">
                <v:path arrowok="t"/>
              </v:shape>
            </v:group>
            <v:group style="position:absolute;left:2029;top:1246;width:7598;height:1439" coordorigin="2029,1246" coordsize="7598,1439">
              <v:shape style="position:absolute;left:2029;top:1246;width:7598;height:1439" coordorigin="2029,1246" coordsize="7598,1439" path="m2029,1246l9628,1246,9628,2685,2029,2685,2029,1246xe" filled="f" stroked="t" strokeweight=".415pt" strokecolor="#131413">
                <v:path arrowok="t"/>
              </v:shape>
              <v:shape style="position:absolute;left:5280;top:1312;width:1118;height:110" type="#_x0000_t75">
                <v:imagedata r:id="rId21" o:title=""/>
              </v:shape>
            </v:group>
            <v:group style="position:absolute;left:4919;top:2826;width:2101;height:117" coordorigin="4919,2826" coordsize="2101,117">
              <v:shape style="position:absolute;left:4919;top:2826;width:2101;height:117" coordorigin="4919,2826" coordsize="2101,117" path="m4919,2826l7020,2826,7020,2943,4919,2943,4919,2826xe" filled="f" stroked="t" strokeweight=".415pt" strokecolor="#131413">
                <v:path arrowok="t"/>
              </v:shape>
            </v:group>
            <v:group style="position:absolute;left:4919;top:2943;width:5274;height:1639" coordorigin="4919,2943" coordsize="5274,1639">
              <v:shape style="position:absolute;left:4919;top:2943;width:5274;height:1639" coordorigin="4919,2943" coordsize="5274,1639" path="m4919,2943l10193,2943,10193,4581,4919,4581,4919,2943xe" filled="f" stroked="t" strokeweight=".415pt" strokecolor="#131413">
                <v:path arrowok="t"/>
              </v:shape>
              <v:shape style="position:absolute;left:6978;top:3004;width:1164;height:120" type="#_x0000_t75">
                <v:imagedata r:id="rId22" o:title=""/>
              </v:shape>
            </v:group>
            <v:group style="position:absolute;left:6082;top:4723;width:1636;height:117" coordorigin="6082,4723" coordsize="1636,117">
              <v:shape style="position:absolute;left:6082;top:4723;width:1636;height:117" coordorigin="6082,4723" coordsize="1636,117" path="m6082,4723l7718,4723,7718,4839,6082,4839,6082,4723xe" filled="f" stroked="t" strokeweight=".415pt" strokecolor="#131413">
                <v:path arrowok="t"/>
              </v:shape>
            </v:group>
            <v:group style="position:absolute;left:6082;top:4839;width:4111;height:1605" coordorigin="6082,4839" coordsize="4111,1605">
              <v:shape style="position:absolute;left:6082;top:4839;width:4111;height:1605" coordorigin="6082,4839" coordsize="4111,1605" path="m6082,4839l10192,4839,10192,6445,6082,6445,6082,4839xe" filled="f" stroked="t" strokeweight=".415pt" strokecolor="#131413">
                <v:path arrowok="t"/>
              </v:shape>
              <v:shape style="position:absolute;left:7593;top:4899;width:1098;height:122" type="#_x0000_t75">
                <v:imagedata r:id="rId23" o:title=""/>
              </v:shape>
            </v:group>
            <v:group style="position:absolute;left:1764;top:2826;width:1212;height:117" coordorigin="1764,2826" coordsize="1212,117">
              <v:shape style="position:absolute;left:1764;top:2826;width:1212;height:117" coordorigin="1764,2826" coordsize="1212,117" path="m1764,2826l2976,2826,2976,2943,1764,2943,1764,2826xe" filled="f" stroked="t" strokeweight=".415pt" strokecolor="#131413">
                <v:path arrowok="t"/>
              </v:shape>
            </v:group>
            <v:group style="position:absolute;left:1764;top:2943;width:3048;height:1630" coordorigin="1764,2943" coordsize="3048,1630">
              <v:shape style="position:absolute;left:1764;top:2943;width:3048;height:1630" coordorigin="1764,2943" coordsize="3048,1630" path="m1764,2943l4811,2943,4811,4573,1764,4573,1764,2943xe" filled="f" stroked="t" strokeweight=".415pt" strokecolor="#131413">
                <v:path arrowok="t"/>
              </v:shape>
              <v:shape style="position:absolute;left:2806;top:3007;width:976;height:112" type="#_x0000_t75">
                <v:imagedata r:id="rId24" o:title=""/>
              </v:shape>
              <v:shape style="position:absolute;left:1793;top:1325;width:8229;height:5100" type="#_x0000_t75">
                <v:imagedata r:id="rId25" o:title=""/>
              </v:shape>
              <v:shape style="position:absolute;left:6111;top:5018;width:4019;height:1307" type="#_x0000_t75">
                <v:imagedata r:id="rId26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applied.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(A,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whereas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IEC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61508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(SIL1,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SIL2,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SIL3,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SIL4).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SafetyLevel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5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sub-classes,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enumerations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introducing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project-specific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59" w:lineRule="auto"/>
        <w:ind w:left="120" w:right="-41" w:firstLine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consistent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51" w:lineRule="auto"/>
        <w:ind w:left="120" w:right="-5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transformed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potential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inher-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meta-classes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kinds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Oper-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Relationship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optimized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violated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meta-model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Operation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Relationship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replaced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consequence,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xplicitly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Reaction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5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(C.15)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Event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reaction)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association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«Reaction»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(S.22)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«Event»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(S.21)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association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meta-classes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inherit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metamodel.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Instead,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40" w:lineRule="auto"/>
        <w:ind w:right="7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consequenceOf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2" w:lineRule="auto"/>
        <w:ind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«Reaction»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(S.22)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names)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Reaction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(S.22)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remains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consistent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meta-model.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9" w:lineRule="auto"/>
        <w:ind w:right="63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xpressions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-OCL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Ecore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EMF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instance,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«Reaction»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(S.22)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5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Class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Operation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reotyped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«Event»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(S.21)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«Reac-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tion»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(S.22)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conse-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quenceOf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retri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ecuting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quer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Reaction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(S.22)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9" w:lineRule="auto"/>
        <w:ind w:left="275" w:right="345" w:firstLine="-15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131413"/>
          <w:w w:val="99"/>
        </w:rPr>
        <w:t>self</w:t>
      </w:r>
      <w:r>
        <w:rPr>
          <w:rFonts w:ascii="Arial" w:hAnsi="Arial" w:cs="Arial" w:eastAsia="Arial"/>
          <w:sz w:val="20"/>
          <w:szCs w:val="20"/>
          <w:color w:val="131413"/>
          <w:w w:val="98"/>
          <w:i/>
        </w:rPr>
        <w:t>.</w:t>
      </w:r>
      <w:r>
        <w:rPr>
          <w:rFonts w:ascii="Courier New" w:hAnsi="Courier New" w:cs="Courier New" w:eastAsia="Courier New"/>
          <w:sz w:val="20"/>
          <w:szCs w:val="20"/>
          <w:color w:val="131413"/>
          <w:w w:val="99"/>
        </w:rPr>
        <w:t>consequenceOf</w:t>
      </w:r>
      <w:r>
        <w:rPr>
          <w:rFonts w:ascii="Arial" w:hAnsi="Arial" w:cs="Arial" w:eastAsia="Arial"/>
          <w:sz w:val="20"/>
          <w:szCs w:val="20"/>
          <w:color w:val="131413"/>
          <w:w w:val="133"/>
        </w:rPr>
        <w:t>−</w:t>
      </w:r>
      <w:r>
        <w:rPr>
          <w:rFonts w:ascii="Arial" w:hAnsi="Arial" w:cs="Arial" w:eastAsia="Arial"/>
          <w:sz w:val="20"/>
          <w:szCs w:val="20"/>
          <w:color w:val="1314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33"/>
          <w:i/>
        </w:rPr>
        <w:t>&gt;</w:t>
      </w:r>
      <w:r>
        <w:rPr>
          <w:rFonts w:ascii="Arial" w:hAnsi="Arial" w:cs="Arial" w:eastAsia="Arial"/>
          <w:sz w:val="20"/>
          <w:szCs w:val="20"/>
          <w:color w:val="131413"/>
          <w:spacing w:val="-18"/>
          <w:w w:val="133"/>
          <w:i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forAll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11"/>
          <w:i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s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00"/>
        </w:rPr>
        <w:t>:</w:t>
      </w:r>
      <w:r>
        <w:rPr>
          <w:rFonts w:ascii="Arial" w:hAnsi="Arial" w:cs="Arial" w:eastAsia="Arial"/>
          <w:sz w:val="20"/>
          <w:szCs w:val="20"/>
          <w:color w:val="131413"/>
          <w:spacing w:val="-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String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00"/>
        </w:rPr>
        <w:t>|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Event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98"/>
          <w:i/>
        </w:rPr>
        <w:t>.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allInstances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33"/>
        </w:rPr>
        <w:t>−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33"/>
          <w:i/>
        </w:rPr>
        <w:t>&gt;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33"/>
          <w:i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including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11"/>
          <w:i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Reaction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98"/>
          <w:i/>
        </w:rPr>
        <w:t>.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allInstances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11"/>
          <w:i/>
        </w:rPr>
        <w:t>)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33"/>
        </w:rPr>
        <w:t>−</w:t>
      </w:r>
      <w:r>
        <w:rPr>
          <w:rFonts w:ascii="Arial" w:hAnsi="Arial" w:cs="Arial" w:eastAsia="Arial"/>
          <w:sz w:val="20"/>
          <w:szCs w:val="20"/>
          <w:color w:val="131413"/>
          <w:spacing w:val="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33"/>
          <w:i/>
        </w:rPr>
        <w:t>&gt;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33"/>
          <w:i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exists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11"/>
          <w:i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name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33"/>
        </w:rPr>
        <w:t>=</w:t>
      </w:r>
      <w:r>
        <w:rPr>
          <w:rFonts w:ascii="Arial" w:hAnsi="Arial" w:cs="Arial" w:eastAsia="Arial"/>
          <w:sz w:val="20"/>
          <w:szCs w:val="20"/>
          <w:color w:val="131413"/>
          <w:spacing w:val="-18"/>
          <w:w w:val="133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s</w:t>
      </w:r>
      <w:r>
        <w:rPr>
          <w:rFonts w:ascii="Arial" w:hAnsi="Arial" w:cs="Arial" w:eastAsia="Arial"/>
          <w:sz w:val="20"/>
          <w:szCs w:val="20"/>
          <w:color w:val="131413"/>
          <w:spacing w:val="0"/>
          <w:w w:val="111"/>
          <w:i/>
        </w:rPr>
        <w:t>))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02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narios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96" w:space="326"/>
            <w:col w:w="4898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(samples)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92" w:lineRule="exact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107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/>
        <w:pict>
          <v:group style="position:absolute;margin-left:51.021pt;margin-top:14.401522pt;width:493.236pt;height:.1pt;mso-position-horizontal-relative:page;mso-position-vertical-relative:paragraph;z-index:-2106" coordorigin="1020,288" coordsize="9865,2">
            <v:shape style="position:absolute;left:1020;top:288;width:9865;height:2" coordorigin="1020,288" coordsize="9865,0" path="m1020,288l10885,288e" filled="f" stroked="t" strokeweight=".999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(and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number)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7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(4.1),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350" w:lineRule="auto"/>
        <w:ind w:left="120" w:right="3444" w:firstLine="4007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(5.1.1)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(8.2),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Accura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(11.9)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3" w:lineRule="exact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(6.4.2.1),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State-Related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(6.4.2.1)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Recursion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(6.3.3,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11.7),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Compacted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Expression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(11.7),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(11.7),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350" w:lineRule="auto"/>
        <w:ind w:left="120" w:right="2885" w:firstLine="4007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Alias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(11.7),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Discontinuity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(6.3.2)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(6.4.2.1),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State-Related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(6.4.2.1)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3" w:lineRule="exact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Nature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(2.4,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Deacti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(4.2,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5.4.3,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11.10),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Previously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318" w:lineRule="auto"/>
        <w:ind w:left="120" w:right="4106" w:firstLine="4007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11.3,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12.1)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Rationale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raceability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(5.3.1,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5.5)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(C.8)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2.3.1,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5.2.2,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6.3.3,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11.3,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11.9,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11.10)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2.2.2),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onfidence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(4.1,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6.4),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318" w:lineRule="auto"/>
        <w:ind w:left="120" w:right="4676" w:firstLine="4007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2.2.1)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vironmental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Simulator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(12.3.3.5)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318" w:lineRule="auto"/>
        <w:ind w:left="120" w:right="896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Scheduling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ormal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(12.3.1)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Measure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(5.2.2,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6.3.4,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11.7),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Coupling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(11.8)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(6.4.3,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11.9)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Unsafe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(2.2),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(2.2),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(4.2),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grity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318" w:lineRule="auto"/>
        <w:ind w:left="120" w:right="4431" w:firstLine="4007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Check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(11.16)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8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Exception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(11.7),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Containment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(2.1.2),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Protector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(2.4),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4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Feature,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olerance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4.4,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Immunity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2.3.2,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11.9),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(4.2),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4127" w:right="138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11.9),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Containment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(2.1.2),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(4.2,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4.4),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Check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(11.16),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Protector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(2.4),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(2.5),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Safeguard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(7.2.8,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11.4),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Feature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(4.4,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318" w:lineRule="auto"/>
        <w:ind w:left="120" w:right="302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(C.18)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(12.3.3),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(11.7,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12.3.3),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Resource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asking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(11.7)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(4.5)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(5.4.3)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318" w:lineRule="auto"/>
        <w:ind w:left="120" w:right="131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Modifiable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(2.4,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5.2.3,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Selectable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(2.4,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Field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(2.5,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6.4.3,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(5.4.3)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(2.5),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2.3.2,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11.3),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Redundan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318" w:lineRule="auto"/>
        <w:ind w:left="120" w:right="4335" w:firstLine="4007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Comparator/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2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(2.3.2)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(2.1.1,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2.3.2,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11.3),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Redundan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2" w:lineRule="exact"/>
        <w:ind w:left="4094" w:right="509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14.341288pt;width:493.236pt;height:.1pt;mso-position-horizontal-relative:page;mso-position-vertical-relative:paragraph;z-index:-2105" coordorigin="1020,287" coordsize="9865,2">
            <v:shape style="position:absolute;left:1020;top:287;width:9865;height:2" coordorigin="1020,287" coordsize="9865,0" path="m1020,287l10885,287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(2.1.1,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  <w:position w:val="-1"/>
        </w:rPr>
        <w:t>11.1)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importance.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mapping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original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cepts).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turn,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includes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map-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DO-178B-rele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1–Usage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documented.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continuous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ycle: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1-3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prerequisites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captures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DO-178B-rele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repository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xchange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precise,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unambiguous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simply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duties,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collect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formulate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easily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ytime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3" w:space="339"/>
            <w:col w:w="4898"/>
          </w:cols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192" w:lineRule="exact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14.642502pt;margin-top:-155.215836pt;width:365.669pt;height:147.322pt;mso-position-horizontal-relative:page;mso-position-vertical-relative:paragraph;z-index:-2104" coordorigin="2293,-3104" coordsize="7313,2946">
            <v:group style="position:absolute;left:2298;top:-3099;width:2910;height:137" coordorigin="2298,-3099" coordsize="2910,137">
              <v:shape style="position:absolute;left:2298;top:-3099;width:2910;height:137" coordorigin="2298,-3099" coordsize="2910,137" path="m2298,-3099l5207,-3099,5207,-2962,2298,-2962,2298,-3099xe" filled="f" stroked="t" strokeweight=".491pt" strokecolor="#131413">
                <v:path arrowok="t"/>
              </v:shape>
            </v:group>
            <v:group style="position:absolute;left:2298;top:-2962;width:7304;height:2799" coordorigin="2298,-2962" coordsize="7304,2799">
              <v:shape style="position:absolute;left:2298;top:-2962;width:7304;height:2799" coordorigin="2298,-2962" coordsize="7304,2799" path="m2298,-2962l9601,-2962,9601,-163,2298,-163,2298,-2962xe" filled="f" stroked="t" strokeweight=".491pt" strokecolor="#131413">
                <v:path arrowok="t"/>
              </v:shape>
              <v:shape style="position:absolute;left:5427;top:-2891;width:1070;height:94" type="#_x0000_t75">
                <v:imagedata r:id="rId27" o:title=""/>
              </v:shape>
              <v:shape style="position:absolute;left:2450;top:-2672;width:3696;height:1051" type="#_x0000_t75">
                <v:imagedata r:id="rId28" o:title=""/>
              </v:shape>
              <v:shape style="position:absolute;left:7640;top:-1376;width:1789;height:1090" type="#_x0000_t75">
                <v:imagedata r:id="rId29" o:title=""/>
              </v:shape>
              <v:shape style="position:absolute;left:6480;top:-2653;width:2733;height:1031" type="#_x0000_t75">
                <v:imagedata r:id="rId30" o:title=""/>
              </v:shape>
              <v:shape style="position:absolute;left:2431;top:-1356;width:2752;height:1071" type="#_x0000_t75">
                <v:imagedata r:id="rId31" o:title=""/>
              </v:shape>
              <v:shape style="position:absolute;left:5497;top:-1356;width:1809;height:1071" type="#_x0000_t75">
                <v:imagedata r:id="rId32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Meta-classes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visual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simplicity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profile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diagrams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3089" w:right="-20"/>
        <w:jc w:val="left"/>
        <w:tabs>
          <w:tab w:pos="7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92.637497pt;margin-top:-126.955559pt;width:227.008pt;height:126.829pt;mso-position-horizontal-relative:page;mso-position-vertical-relative:paragraph;z-index:-2103" coordorigin="1853,-2539" coordsize="4540,2537">
            <v:group style="position:absolute;left:1858;top:-2534;width:1799;height:151" coordorigin="1858,-2534" coordsize="1799,151">
              <v:shape style="position:absolute;left:1858;top:-2534;width:1799;height:151" coordorigin="1858,-2534" coordsize="1799,151" path="m1858,-2534l3657,-2534,3657,-2383,1858,-2383,1858,-2534xe" filled="f" stroked="t" strokeweight=".537pt" strokecolor="#131413">
                <v:path arrowok="t"/>
              </v:shape>
            </v:group>
            <v:group style="position:absolute;left:1858;top:-2383;width:4529;height:2375" coordorigin="1858,-2383" coordsize="4529,2375">
              <v:shape style="position:absolute;left:1858;top:-2383;width:4529;height:2375" coordorigin="1858,-2383" coordsize="4529,2375" path="m1858,-2383l6388,-2383,6388,-8,1858,-8,1858,-2383xe" filled="f" stroked="t" strokeweight=".537pt" strokecolor="#131413">
                <v:path arrowok="t"/>
              </v:shape>
              <v:shape style="position:absolute;left:1895;top:-2324;width:4466;height:2268" type="#_x0000_t75">
                <v:imagedata r:id="rId33" o:title=""/>
              </v:shape>
            </v:group>
            <w10:wrap type="none"/>
          </v:group>
        </w:pict>
      </w:r>
      <w:r>
        <w:rPr/>
        <w:pict>
          <v:group style="position:absolute;margin-left:335.072510pt;margin-top:-115.957558pt;width:166.682pt;height:117.065pt;mso-position-horizontal-relative:page;mso-position-vertical-relative:paragraph;z-index:-2102" coordorigin="6701,-2319" coordsize="3334,2341">
            <v:group style="position:absolute;left:6707;top:-2313;width:1320;height:162" coordorigin="6707,-2313" coordsize="1320,162">
              <v:shape style="position:absolute;left:6707;top:-2313;width:1320;height:162" coordorigin="6707,-2313" coordsize="1320,162" path="m6707,-2313l8027,-2313,8027,-2151,6707,-2151,6707,-2313xe" filled="f" stroked="t" strokeweight=".579pt" strokecolor="#131413">
                <v:path arrowok="t"/>
              </v:shape>
            </v:group>
            <v:group style="position:absolute;left:6707;top:-2151;width:3322;height:2168" coordorigin="6707,-2151" coordsize="3322,2168">
              <v:shape style="position:absolute;left:6707;top:-2151;width:3322;height:2168" coordorigin="6707,-2151" coordsize="3322,2168" path="m6707,-2151l10029,-2151,10029,16,6707,16,6707,-2151xe" filled="f" stroked="t" strokeweight=".579pt" strokecolor="#131413">
                <v:path arrowok="t"/>
              </v:shape>
              <v:shape style="position:absolute;left:6748;top:-2068;width:3252;height:2032" type="#_x0000_t75">
                <v:imagedata r:id="rId34" o:title=""/>
              </v:shape>
            </v:group>
            <w10:wrap type="none"/>
          </v:group>
        </w:pict>
      </w:r>
      <w:r>
        <w:rPr/>
        <w:pict>
          <v:group style="position:absolute;margin-left:84.636002pt;margin-top:11.138942pt;width:425.197pt;height:164.243pt;mso-position-horizontal-relative:page;mso-position-vertical-relative:paragraph;z-index:-2101" coordorigin="1693,223" coordsize="8504,3285">
            <v:group style="position:absolute;left:1698;top:910;width:3389;height:144" coordorigin="1698,910" coordsize="3389,144">
              <v:shape style="position:absolute;left:1698;top:910;width:3389;height:144" coordorigin="1698,910" coordsize="3389,144" path="m1698,910l5087,910,5087,1055,1698,1055,1698,910xe" filled="f" stroked="t" strokeweight=".514pt" strokecolor="#131413">
                <v:path arrowok="t"/>
              </v:shape>
            </v:group>
            <v:group style="position:absolute;left:1698;top:1055;width:8494;height:1656" coordorigin="1698,1055" coordsize="8494,1656">
              <v:shape style="position:absolute;left:1698;top:1055;width:8494;height:1656" coordorigin="1698,1055" coordsize="8494,1656" path="m1698,1055l10192,1055,10192,2711,1698,2711,1698,1055xe" filled="f" stroked="t" strokeweight=".514pt" strokecolor="#131413">
                <v:path arrowok="t"/>
              </v:shape>
              <v:shape style="position:absolute;left:4407;top:223;width:3087;height:1930" type="#_x0000_t75">
                <v:imagedata r:id="rId35" o:title=""/>
              </v:shape>
              <v:shape style="position:absolute;left:1734;top:700;width:6759;height:2808" type="#_x0000_t75">
                <v:imagedata r:id="rId36" o:title=""/>
              </v:shape>
              <v:shape style="position:absolute;left:7691;top:1605;width:1120;height:730" type="#_x0000_t75">
                <v:imagedata r:id="rId37" o:title=""/>
              </v:shape>
              <v:shape style="position:absolute;left:8923;top:1605;width:1171;height:864" type="#_x0000_t75">
                <v:imagedata r:id="rId38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(a)</w:t>
        <w:tab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(b)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99" w:lineRule="exact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ackages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ContextStereotypes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ReplicationStereotypes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199" w:lineRule="exact"/>
        <w:ind w:left="120" w:right="-20"/>
        <w:jc w:val="left"/>
        <w:rPr>
          <w:rFonts w:ascii="Courier New" w:hAnsi="Courier New" w:cs="Courier New" w:eastAsia="Courier New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ackage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ConfigurationStereotypes</w:t>
      </w:r>
      <w:r>
        <w:rPr>
          <w:rFonts w:ascii="Courier New" w:hAnsi="Courier New" w:cs="Courier New" w:eastAsia="Courier New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ycle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customized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obtain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progress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implementing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promptly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concerns.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prepared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defend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compliance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obtain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submitted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address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demonstrate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compliance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dard.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submission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accounted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3.1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efinement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decomposed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efinement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impor-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engineering.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introduce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customer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xplicitly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custome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81" w:after="0" w:line="192" w:lineRule="exact"/>
        <w:ind w:left="100" w:right="-20"/>
        <w:jc w:val="left"/>
        <w:tabs>
          <w:tab w:pos="8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350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Zoughbi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al.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8" w:after="0" w:line="199" w:lineRule="exact"/>
        <w:ind w:left="100" w:right="-20"/>
        <w:jc w:val="left"/>
        <w:rPr>
          <w:rFonts w:ascii="Courier New" w:hAnsi="Courier New" w:cs="Courier New" w:eastAsia="Courier New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ackage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RequirementsStereotypes</w:t>
      </w:r>
      <w:r>
        <w:rPr>
          <w:rFonts w:ascii="Courier New" w:hAnsi="Courier New" w:cs="Courier New" w:eastAsia="Courier New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8" w:after="0" w:line="199" w:lineRule="exact"/>
        <w:ind w:left="100" w:right="-20"/>
        <w:jc w:val="left"/>
        <w:rPr>
          <w:rFonts w:ascii="Courier New" w:hAnsi="Courier New" w:cs="Courier New" w:eastAsia="Courier New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ackage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CharacteristicsStereotypes</w:t>
      </w:r>
      <w:r>
        <w:rPr>
          <w:rFonts w:ascii="Courier New" w:hAnsi="Courier New" w:cs="Courier New" w:eastAsia="Courier New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Mar w:header="657" w:footer="886" w:top="540" w:bottom="1080" w:left="920" w:right="920"/>
          <w:headerReference w:type="even" r:id="rId39"/>
          <w:footerReference w:type="even" r:id="rId40"/>
          <w:footerReference w:type="odd" r:id="rId41"/>
          <w:pgSz w:w="11920" w:h="15820"/>
        </w:sectPr>
      </w:pPr>
      <w:rPr/>
    </w:p>
    <w:p>
      <w:pPr>
        <w:spacing w:before="33" w:after="0" w:line="253" w:lineRule="auto"/>
        <w:ind w:left="100" w:right="-5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.544001pt;margin-top:0pt;width:527.2125pt;height:480.626467pt;mso-position-horizontal-relative:page;mso-position-vertical-relative:page;z-index:-2100" coordorigin="351,0" coordsize="10544,9613">
            <v:group style="position:absolute;left:1020;top:919;width:9865;height:2" coordorigin="1020,919" coordsize="9865,2">
              <v:shape style="position:absolute;left:1020;top:919;width:9865;height:2" coordorigin="1020,919" coordsize="9865,0" path="m1020,919l10885,919e" filled="f" stroked="t" strokeweight=".999pt" strokecolor="#131413">
                <v:path arrowok="t"/>
              </v:shape>
            </v:group>
            <v:group style="position:absolute;left:2298;top:1145;width:2913;height:149" coordorigin="2298,1145" coordsize="2913,149">
              <v:shape style="position:absolute;left:2298;top:1145;width:2913;height:149" coordorigin="2298,1145" coordsize="2913,149" path="m2298,1145l5211,1145,5211,1294,2298,1294,2298,1145xe" filled="f" stroked="t" strokeweight=".532pt" strokecolor="#131413">
                <v:path arrowok="t"/>
              </v:shape>
            </v:group>
            <v:group style="position:absolute;left:2298;top:1294;width:7303;height:3803" coordorigin="2298,1294" coordsize="7303,3803">
              <v:shape style="position:absolute;left:2298;top:1294;width:7303;height:3803" coordorigin="2298,1294" coordsize="7303,3803" path="m2298,1294l9601,1294,9601,5097,2298,5097,2298,1294xe" filled="f" stroked="t" strokeweight=".532pt" strokecolor="#131413">
                <v:path arrowok="t"/>
              </v:shape>
              <v:shape style="position:absolute;left:351;top:-633;width:9213;height:5649" type="#_x0000_t75">
                <v:imagedata r:id="rId42" o:title=""/>
              </v:shape>
              <v:shape style="position:absolute;left:5439;top:3185;width:3933;height:1843" type="#_x0000_t75">
                <v:imagedata r:id="rId43" o:title=""/>
              </v:shape>
            </v:group>
            <v:group style="position:absolute;left:1698;top:5744;width:3389;height:148" coordorigin="1698,5744" coordsize="3389,148">
              <v:shape style="position:absolute;left:1698;top:5744;width:3389;height:148" coordorigin="1698,5744" coordsize="3389,148" path="m1698,5744l5087,5744,5087,5891,1698,5891,1698,5744xe" filled="f" stroked="t" strokeweight=".527pt" strokecolor="#131413">
                <v:path arrowok="t"/>
              </v:shape>
            </v:group>
            <v:group style="position:absolute;left:1698;top:5891;width:8493;height:3716" coordorigin="1698,5891" coordsize="8493,3716">
              <v:shape style="position:absolute;left:1698;top:5891;width:8493;height:3716" coordorigin="1698,5891" coordsize="8493,3716" path="m1698,5891l10191,5891,10191,9607,1698,9607,1698,5891xe" filled="f" stroked="t" strokeweight=".527pt" strokecolor="#131413">
                <v:path arrowok="t"/>
              </v:shape>
              <v:shape style="position:absolute;left:1819;top:4032;width:8314;height:5452" type="#_x0000_t75">
                <v:imagedata r:id="rId44" o:title=""/>
              </v:shape>
              <v:shape style="position:absolute;left:1819;top:7676;width:4399;height:1758" type="#_x0000_t75">
                <v:imagedata r:id="rId45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vironmental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conditions,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decompo-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utes.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«Require-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ment»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ofRequirement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dentifies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(refinement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isDerived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hierarc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traced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-l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ofRequirement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5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payload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pecifies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release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payloads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55" w:lineRule="auto"/>
        <w:ind w:right="4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craft.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1.1,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payload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body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released: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ofRequirement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link.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weight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payloads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ysics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pay-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load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bod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leads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1.1.1: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ayload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released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greater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knots;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is-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Derived=true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5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1.1.1.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appears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constraint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speed),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practice.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59" w:lineRule="auto"/>
        <w:ind w:right="4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Appendix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nitions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20" w:right="920"/>
          <w:cols w:num="2" w:equalWidth="0">
            <w:col w:w="4864" w:space="339"/>
            <w:col w:w="487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8" w:after="0" w:line="199" w:lineRule="exact"/>
        <w:ind w:left="120" w:right="-20"/>
        <w:jc w:val="left"/>
        <w:rPr>
          <w:rFonts w:ascii="Courier New" w:hAnsi="Courier New" w:cs="Courier New" w:eastAsia="Courier New"/>
          <w:sz w:val="17"/>
          <w:szCs w:val="17"/>
        </w:rPr>
      </w:pPr>
      <w:rPr/>
      <w:r>
        <w:rPr/>
        <w:pict>
          <v:group style="position:absolute;margin-left:114.641998pt;margin-top:-173.398331pt;width:365.67pt;height:165.504pt;mso-position-horizontal-relative:page;mso-position-vertical-relative:paragraph;z-index:-2099" coordorigin="2293,-3468" coordsize="7313,3310">
            <v:group style="position:absolute;left:2298;top:-3463;width:2909;height:138" coordorigin="2298,-3463" coordsize="2909,138">
              <v:shape style="position:absolute;left:2298;top:-3463;width:2909;height:138" coordorigin="2298,-3463" coordsize="2909,138" path="m2298,-3463l5207,-3463,5207,-3325,2298,-3325,2298,-3463xe" filled="f" stroked="t" strokeweight=".492pt" strokecolor="#131413">
                <v:path arrowok="t"/>
              </v:shape>
            </v:group>
            <v:group style="position:absolute;left:2298;top:-3325;width:7304;height:3162" coordorigin="2298,-3325" coordsize="7304,3162">
              <v:shape style="position:absolute;left:2298;top:-3325;width:7304;height:3162" coordorigin="2298,-3325" coordsize="7304,3162" path="m2298,-3325l9601,-3325,9601,-163,2298,-163,2298,-3325xe" filled="f" stroked="t" strokeweight=".492pt" strokecolor="#131413">
                <v:path arrowok="t"/>
              </v:shape>
              <v:shape style="position:absolute;left:2410;top:-3252;width:7097;height:3006" type="#_x0000_t75">
                <v:imagedata r:id="rId48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ackage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EventManagementStereotypes</w:t>
      </w:r>
      <w:r>
        <w:rPr>
          <w:rFonts w:ascii="Courier New" w:hAnsi="Courier New" w:cs="Courier New" w:eastAsia="Courier New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auto"/>
        <w:ind w:left="120" w:right="775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Decomposing/refining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NumType w:start="351"/>
          <w:pgMar w:header="657" w:footer="886" w:top="900" w:bottom="1080" w:left="900" w:right="900"/>
          <w:headerReference w:type="odd" r:id="rId46"/>
          <w:headerReference w:type="even" r:id="rId47"/>
          <w:pgSz w:w="11920" w:h="15820"/>
        </w:sectPr>
      </w:pPr>
      <w:rPr/>
    </w:p>
    <w:p>
      <w:pPr>
        <w:spacing w:before="33" w:after="0" w:line="240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78.314003pt;margin-top:253.047974pt;width:516.962001pt;height:275.459pt;mso-position-horizontal-relative:page;mso-position-vertical-relative:page;z-index:-2098" coordorigin="1566,5061" coordsize="10339,5509">
            <v:shape style="position:absolute;left:1566;top:5061;width:8630;height:951" type="#_x0000_t75">
              <v:imagedata r:id="rId49" o:title=""/>
            </v:shape>
            <v:shape style="position:absolute;left:3244;top:5390;width:469;height:141" type="#_x0000_t75">
              <v:imagedata r:id="rId50" o:title=""/>
            </v:shape>
            <v:group style="position:absolute;left:4065;top:6760;width:6820;height:2540" coordorigin="4065,6760" coordsize="6820,2540">
              <v:shape style="position:absolute;left:4065;top:6760;width:6820;height:2540" coordorigin="4065,6760" coordsize="6820,2540" path="m4065,9300l10885,9300,10885,6760,4065,6760,4065,9300xe" filled="t" fillcolor="#FFFFFF" stroked="f">
                <v:path arrowok="t"/>
                <v:fill/>
              </v:shape>
              <v:shape style="position:absolute;left:2799;top:5496;width:4952;height:3793" type="#_x0000_t75">
                <v:imagedata r:id="rId51" o:title=""/>
              </v:shape>
            </v:group>
            <v:group style="position:absolute;left:7682;top:6766;width:3174;height:1252" coordorigin="7682,6766" coordsize="3174,1252">
              <v:shape style="position:absolute;left:7682;top:6766;width:3174;height:1252" coordorigin="7682,6766" coordsize="3174,1252" path="m7682,8019l10856,8019,10856,6766,7682,6766,7682,8019e" filled="t" fillcolor="#FFFFFF" stroked="f">
                <v:path arrowok="t"/>
                <v:fill/>
              </v:shape>
            </v:group>
            <v:group style="position:absolute;left:7682;top:6766;width:3174;height:1252" coordorigin="7682,6766" coordsize="3174,1252">
              <v:shape style="position:absolute;left:7682;top:6766;width:3174;height:1252" coordorigin="7682,6766" coordsize="3174,1252" path="m7682,6766l10856,6766,10856,8019,7682,8019,7682,6766xe" filled="f" stroked="t" strokeweight=".414pt" strokecolor="#131413">
                <v:path arrowok="t"/>
              </v:shape>
              <v:shape style="position:absolute;left:8664;top:6827;width:1220;height:136" type="#_x0000_t75">
                <v:imagedata r:id="rId52" o:title=""/>
              </v:shape>
              <v:shape style="position:absolute;left:7724;top:7059;width:3059;height:925" type="#_x0000_t75">
                <v:imagedata r:id="rId53" o:title=""/>
              </v:shape>
            </v:group>
            <v:group style="position:absolute;left:7682;top:6998;width:3182;height:2" coordorigin="7682,6998" coordsize="3182,2">
              <v:shape style="position:absolute;left:7682;top:6998;width:3182;height:2" coordorigin="7682,6998" coordsize="3182,0" path="m7682,6998l10864,6998e" filled="f" stroked="t" strokeweight=".414pt" strokecolor="#131413">
                <v:path arrowok="t"/>
              </v:shape>
            </v:group>
            <v:group style="position:absolute;left:4367;top:8359;width:5933;height:937" coordorigin="4367,8359" coordsize="5933,937">
              <v:shape style="position:absolute;left:4367;top:8359;width:5933;height:937" coordorigin="4367,8359" coordsize="5933,937" path="m4367,9296l10301,9296,10301,8359,4367,8359,4367,9296e" filled="t" fillcolor="#FFFFFF" stroked="f">
                <v:path arrowok="t"/>
                <v:fill/>
              </v:shape>
            </v:group>
            <v:group style="position:absolute;left:4367;top:8359;width:5933;height:937" coordorigin="4367,8359" coordsize="5933,937">
              <v:shape style="position:absolute;left:4367;top:8359;width:5933;height:937" coordorigin="4367,8359" coordsize="5933,937" path="m4367,8359l10301,8359,10301,9296,4367,9296,4367,8359xe" filled="f" stroked="t" strokeweight=".414pt" strokecolor="#131413">
                <v:path arrowok="t"/>
              </v:shape>
              <v:shape style="position:absolute;left:6733;top:8420;width:1220;height:136" type="#_x0000_t75">
                <v:imagedata r:id="rId54" o:title=""/>
              </v:shape>
              <v:shape style="position:absolute;left:4409;top:8652;width:5867;height:610" type="#_x0000_t75">
                <v:imagedata r:id="rId55" o:title=""/>
              </v:shape>
            </v:group>
            <v:group style="position:absolute;left:4367;top:8591;width:5942;height:2" coordorigin="4367,8591" coordsize="5942,2">
              <v:shape style="position:absolute;left:4367;top:8591;width:5942;height:2" coordorigin="4367,8591" coordsize="5942,0" path="m4367,8591l10309,8591e" filled="f" stroked="t" strokeweight=".414pt" strokecolor="#131413">
                <v:path arrowok="t"/>
              </v:shape>
              <v:shape style="position:absolute;left:6485;top:7183;width:1201;height:250" type="#_x0000_t75">
                <v:imagedata r:id="rId56" o:title=""/>
              </v:shape>
              <v:shape style="position:absolute;left:7968;top:8023;width:1321;height:340" type="#_x0000_t75">
                <v:imagedata r:id="rId57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120" w:right="1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Appendix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descriptions.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compliance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6.5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Finall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mentioning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terminology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instead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translated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terminology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traceable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important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approach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xperienced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mecha-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nisms,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object-orientation,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programming.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40" w:lineRule="auto"/>
        <w:ind w:right="52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5.3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intended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primarily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made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fort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abstract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instead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possible.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attempt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simplify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tailoring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health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transportation,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nuclear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auto"/>
        <w:ind w:right="63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“Requirement”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(C.1)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«Requirement»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(S.9)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type,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terms,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represent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appeared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2.1.1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2.1.1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91" w:lineRule="exact"/>
        <w:ind w:left="120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097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/>
        <w:pict>
          <v:group style="position:absolute;margin-left:51.021pt;margin-top:14.401522pt;width:493.236pt;height:.1pt;mso-position-horizontal-relative:page;mso-position-vertical-relative:paragraph;z-index:-2096" coordorigin="1020,288" coordsize="9865,2">
            <v:shape style="position:absolute;left:1020;top:288;width:9865;height:2" coordorigin="1020,288" coordsize="9865,0" path="m1020,288l10885,288e" filled="f" stroked="t" strokeweight=".999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ackage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Ste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eotype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7" w:after="0" w:line="240" w:lineRule="auto"/>
        <w:ind w:left="120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w w:val="99"/>
        </w:rPr>
        <w:t>Context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ab/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«SafetyContext»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6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00" w:lineRule="exact"/>
        <w:ind w:left="3888" w:right="60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«ReliabilityContext»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2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reliability-related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«IntegrityContext»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20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grity-related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00" w:lineRule="exact"/>
        <w:ind w:left="3888" w:right="560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«PerformanceContext»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2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performance-related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«ConcurrencyContext»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2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concurren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9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y-related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00" w:lineRule="exact"/>
        <w:ind w:left="3888" w:right="404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«CertificationContext»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24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certification-related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«DesignContext»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6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00" w:lineRule="exact"/>
        <w:ind w:left="3888" w:right="311" w:firstLine="-12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«ConfigurationContext»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24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(S.8)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“Configuration”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120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w w:val="99"/>
        </w:rPr>
        <w:t>Requirements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ab/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«Requirement»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4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“Requirement”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«Deviation»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«ImplementationStyle»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2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«BehaviouralStyle»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20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«Nature»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8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“Nature”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«Rationale»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“Rationale”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«Partition»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(C.8)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120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w w:val="99"/>
        </w:rPr>
        <w:t>Characteristics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ab/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«SafetyCritical»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7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«EnvironmentalModel»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2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“EnvironmentalModel”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«Strategy»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1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(S.18)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«Measure»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9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(S.19)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“Measure”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«Interface»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120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w w:val="99"/>
        </w:rPr>
        <w:t>EventManagement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ab/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«Event»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7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«Reaction»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1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“Reaction”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«Handler»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9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“Handler”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«Monitor»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9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“Monitor”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«Concurrent»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“Concurrent”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(C.18)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«Defensive»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120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w w:val="99"/>
        </w:rPr>
        <w:t>Configuration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ab/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«Configurable»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5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«Loadable»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1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(S.28)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“Loadable”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«Configurator»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5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(S.29)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Configurator”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120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w w:val="99"/>
        </w:rPr>
        <w:t>Replication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ab/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«Replicated»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(S.30)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“Replicated”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199" w:lineRule="exact"/>
        <w:ind w:left="37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16.647964pt;width:493.236pt;height:.1pt;mso-position-horizontal-relative:page;mso-position-vertical-relative:paragraph;z-index:-2095" coordorigin="1020,333" coordsize="9865,2">
            <v:shape style="position:absolute;left:1020;top:333;width:9865;height:2" coordorigin="1020,333" coordsize="9865,0" path="m1020,333l10885,333e" filled="f" stroked="t" strokeweight=".567pt" strokecolor="#131413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«Comparator»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(S.31)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“Comparator”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120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5.1.1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4.2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7" w:lineRule="auto"/>
        <w:ind w:left="120" w:right="-57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pecific.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«Safety-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Critical»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(S.16)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5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Criticality-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Leve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28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refer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tandard-specific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(SIL)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IEC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61508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Saf-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etyLevel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Do178BSafetyLevel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Iec61508-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SafetyLevel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59" w:lineRule="auto"/>
        <w:ind w:right="63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Additionall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tailored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anizations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projects).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confidenceLevel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6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  <w:position w:val="1"/>
        </w:rPr>
        <w:t>«SafetyCritical»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9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  <w:position w:val="1"/>
        </w:rPr>
        <w:t>(S.16)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qualitat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“High”,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“Medium”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quantitat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“50%”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“80%”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“SafetyCritical”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(C.9)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Appendix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customizable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3" w:space="340"/>
            <w:col w:w="4897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4" w:lineRule="auto"/>
        <w:ind w:left="240" w:right="225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094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ullet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Plan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ertification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4" w:after="0" w:line="200" w:lineRule="exact"/>
        <w:ind w:left="240" w:right="41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SafeUML: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«SafetyCritical»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contribute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criticalityLevel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triggersEvent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57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ullet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&amp;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11.9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ullet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f: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are/soft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protocols,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4" w:after="0" w:line="200" w:lineRule="exact"/>
        <w:ind w:left="240" w:right="224" w:firstLine="-12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SafeUML: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«Interface»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isBetweenHardwareAndSoftware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are/soft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ProtocolID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protocol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InputFunctionParameter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OutputFunctionParameter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18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ullet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&amp;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11.9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ullet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h: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allocated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el(s)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SafeUML: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«Partition»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rationale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details,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9" w:lineRule="exact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w w:val="99"/>
          <w:position w:val="1"/>
        </w:rPr>
        <w:t>«SafetyCritical»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utes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partition,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1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  <w:position w:val="1"/>
        </w:rPr>
        <w:t>«Requirement»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ullet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g: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2" w:after="0" w:line="200" w:lineRule="exact"/>
        <w:ind w:left="240" w:right="27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SafeUML: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«Nature»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reference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explanation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17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ullet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&amp;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ullet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j: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vities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4" w:after="0" w:line="200" w:lineRule="exact"/>
        <w:ind w:left="240" w:right="130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SafeUML: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«Replicated»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replicatedGroupId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Furthe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«Comparator»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parameters.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«ReliabilityContext»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11.7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ullet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constraints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xist,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ind w:left="240" w:right="349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SafeUML: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«ImplementationStyle»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Recursive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«Deviation»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UsingRecursive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rationale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167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11.9: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documented,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4" w:after="0" w:line="200" w:lineRule="exact"/>
        <w:ind w:left="240" w:right="244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SafeUML: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«Requirement»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isDerived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ofRequirement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w w:val="99"/>
        </w:rPr>
        <w:t>«Rationale»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rationale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traceability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5" w:after="0" w:line="244" w:lineRule="auto"/>
        <w:ind w:left="240" w:right="195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11.9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&amp;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2.3.3: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mechanism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protecting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ainst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4" w:after="0" w:line="200" w:lineRule="exact"/>
        <w:ind w:left="240" w:right="686" w:firstLine="-1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38.384865pt;width:493.236pt;height:.1pt;mso-position-horizontal-relative:page;mso-position-vertical-relative:paragraph;z-index:-2093" coordorigin="1020,768" coordsize="9865,2">
            <v:shape style="position:absolute;left:1020;top:768;width:9865;height:2" coordorigin="1020,768" coordsize="9865,0" path="m1020,768l10885,768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SafeUML: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«Event»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«Reaction»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«Handler»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«Monitor»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techniques,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safety-monitoring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properly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terminology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Despite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possible,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generalization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sufficient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xperimentation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IEC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61508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outside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scope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left="120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provide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goal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demonstrate,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realistic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representat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usefulness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scenarios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grams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discussion.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cluttered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generally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6"/>
        </w:rPr>
        <w:t>filter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readabilit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introduced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6.3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safety-rele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6.4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6.5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scenarios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8" w:after="0" w:line="192" w:lineRule="exact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14.641991pt;margin-top:-150.795334pt;width:365.83204pt;height:142.892pt;mso-position-horizontal-relative:page;mso-position-vertical-relative:paragraph;z-index:-2092" coordorigin="2293,-3016" coordsize="7317,2858">
            <v:shape style="position:absolute;left:2293;top:-3016;width:2396;height:720" type="#_x0000_t75">
              <v:imagedata r:id="rId58" o:title=""/>
            </v:shape>
            <v:shape style="position:absolute;left:4824;top:-3016;width:2288;height:720" type="#_x0000_t75">
              <v:imagedata r:id="rId59" o:title=""/>
            </v:shape>
            <v:shape style="position:absolute;left:7248;top:-3016;width:2290;height:720" type="#_x0000_t75">
              <v:imagedata r:id="rId60" o:title=""/>
            </v:shape>
            <v:group style="position:absolute;left:7609;top:-1873;width:2;height:713" coordorigin="7609,-1873" coordsize="2,713">
              <v:shape style="position:absolute;left:7609;top:-1873;width:2;height:713" coordorigin="7609,-1873" coordsize="0,713" path="m7609,-1873l7609,-1159e" filled="f" stroked="t" strokeweight=".33pt" strokecolor="#131413">
                <v:path arrowok="t"/>
              </v:shape>
            </v:group>
            <v:group style="position:absolute;left:4328;top:-1159;width:3280;height:2" coordorigin="4328,-1159" coordsize="3280,2">
              <v:shape style="position:absolute;left:4328;top:-1159;width:3280;height:2" coordorigin="4328,-1159" coordsize="3280,0" path="m4328,-1159l7609,-1159e" filled="f" stroked="t" strokeweight=".330006pt" strokecolor="#131413">
                <v:path arrowok="t"/>
              </v:shape>
            </v:group>
            <v:group style="position:absolute;left:4328;top:-1873;width:3280;height:713" coordorigin="4328,-1873" coordsize="3280,713">
              <v:shape style="position:absolute;left:4328;top:-1873;width:3280;height:713" coordorigin="4328,-1873" coordsize="3280,713" path="m4328,-1159l7609,-1159,7609,-1873,4328,-1873,4328,-1159xe" filled="f" stroked="t" strokeweight=".33pt" strokecolor="#131413">
                <v:path arrowok="t"/>
              </v:shape>
              <v:shape style="position:absolute;left:4325;top:-2313;width:5285;height:2155" type="#_x0000_t75">
                <v:imagedata r:id="rId61" o:title=""/>
              </v:shape>
              <v:shape style="position:absolute;left:2328;top:-2313;width:2360;height:2155" type="#_x0000_t75">
                <v:imagedata r:id="rId62" o:title=""/>
              </v:shape>
            </v:group>
            <v:group style="position:absolute;left:4978;top:-1111;width:44;height:25" coordorigin="4978,-1111" coordsize="44,25">
              <v:shape style="position:absolute;left:4978;top:-1111;width:44;height:25" coordorigin="4978,-1111" coordsize="44,25" path="m5019,-1111l5015,-1111,4981,-1098,4979,-1097,4978,-1095,4978,-1091,4979,-1088,4981,-1087,4983,-1086,4986,-1087,5019,-1101,5020,-1101,5022,-1106,5022,-1108,5021,-1110,5019,-1111e" filled="t" fillcolor="#131413" stroked="f">
                <v:path arrowok="t"/>
                <v:fill/>
              </v:shape>
            </v:group>
            <v:group style="position:absolute;left:4911;top:-1085;width:46;height:25" coordorigin="4911,-1085" coordsize="46,25">
              <v:shape style="position:absolute;left:4911;top:-1085;width:46;height:25" coordorigin="4911,-1085" coordsize="46,25" path="m4953,-1085l4948,-1085,4915,-1072,4914,-1071,4911,-1066,4912,-1064,4914,-1062,4915,-1061,4918,-1059,4920,-1061,4953,-1074,4954,-1075,4957,-1079,4957,-1082,4954,-1084,4953,-1085e" filled="t" fillcolor="#131413" stroked="f">
                <v:path arrowok="t"/>
                <v:fill/>
              </v:shape>
            </v:group>
            <v:group style="position:absolute;left:4845;top:-1058;width:44;height:25" coordorigin="4845,-1058" coordsize="44,25">
              <v:shape style="position:absolute;left:4845;top:-1058;width:44;height:25" coordorigin="4845,-1058" coordsize="44,25" path="m4885,-1058l4882,-1058,4850,-1045,4847,-1044,4847,-1042,4845,-1039,4845,-1037,4848,-1034,4851,-1033,4854,-1034,4886,-1047,4889,-1048,4890,-1050,4890,-1055,4886,-1057,4885,-1058e" filled="t" fillcolor="#131413" stroked="f">
                <v:path arrowok="t"/>
                <v:fill/>
              </v:shape>
            </v:group>
            <v:group style="position:absolute;left:4780;top:-1032;width:44;height:25" coordorigin="4780,-1032" coordsize="44,25">
              <v:shape style="position:absolute;left:4780;top:-1032;width:44;height:25" coordorigin="4780,-1032" coordsize="44,25" path="m4819,-1032l4817,-1032,4783,-1017,4782,-1016,4780,-1015,4780,-1013,4781,-1009,4783,-1007,4785,-1006,4787,-1007,4821,-1020,4823,-1021,4824,-1023,4824,-1027,4823,-1029,4821,-1030,4819,-1032e" filled="t" fillcolor="#131413" stroked="f">
                <v:path arrowok="t"/>
                <v:fill/>
              </v:shape>
            </v:group>
            <v:group style="position:absolute;left:4714;top:-1005;width:44;height:25" coordorigin="4714,-1005" coordsize="44,25">
              <v:shape style="position:absolute;left:4714;top:-1005;width:44;height:25" coordorigin="4714,-1005" coordsize="44,25" path="m4753,-1005l4717,-991,4716,-991,4715,-989,4714,-988,4714,-982,4715,-981,4717,-981,4719,-979,4722,-979,4754,-994,4758,-996,4758,-1000,4755,-1004,4753,-1005e" filled="t" fillcolor="#131413" stroked="f">
                <v:path arrowok="t"/>
                <v:fill/>
              </v:shape>
            </v:group>
            <v:group style="position:absolute;left:4647;top:-978;width:46;height:25" coordorigin="4647,-978" coordsize="46,25">
              <v:shape style="position:absolute;left:4647;top:-978;width:46;height:25" coordorigin="4647,-978" coordsize="46,25" path="m4687,-978l4685,-977,4651,-963,4649,-963,4648,-960,4647,-958,4648,-956,4649,-955,4651,-954,4654,-953,4656,-953,4689,-966,4690,-967,4693,-972,4692,-973,4690,-976,4688,-977,4687,-978e" filled="t" fillcolor="#131413" stroked="f">
                <v:path arrowok="t"/>
                <v:fill/>
              </v:shape>
            </v:group>
            <v:group style="position:absolute;left:4581;top:-952;width:46;height:25" coordorigin="4581,-952" coordsize="46,25">
              <v:shape style="position:absolute;left:4581;top:-952;width:46;height:25" coordorigin="4581,-952" coordsize="46,25" path="m4620,-952l4618,-950,4584,-937,4583,-936,4581,-934,4581,-931,4583,-927,4584,-926,4589,-926,4622,-939,4625,-940,4626,-943,4627,-944,4625,-949,4620,-952e" filled="t" fillcolor="#131413" stroked="f">
                <v:path arrowok="t"/>
                <v:fill/>
              </v:shape>
            </v:group>
            <v:group style="position:absolute;left:4515;top:-924;width:45;height:25" coordorigin="4515,-924" coordsize="45,25">
              <v:shape style="position:absolute;left:4515;top:-924;width:45;height:25" coordorigin="4515,-924" coordsize="45,25" path="m4557,-924l4552,-924,4519,-910,4516,-909,4515,-907,4515,-902,4519,-899,4523,-899,4557,-913,4559,-914,4560,-916,4560,-920,4557,-924e" filled="t" fillcolor="#131413" stroked="f">
                <v:path arrowok="t"/>
                <v:fill/>
              </v:shape>
            </v:group>
            <v:group style="position:absolute;left:4450;top:-897;width:45;height:26" coordorigin="4450,-897" coordsize="45,26">
              <v:shape style="position:absolute;left:4450;top:-897;width:45;height:26" coordorigin="4450,-897" coordsize="45,26" path="m4491,-897l4486,-897,4453,-884,4451,-882,4450,-880,4450,-876,4451,-873,4455,-871,4457,-872,4491,-886,4494,-889,4494,-891,4493,-894,4492,-895,4491,-897e" filled="t" fillcolor="#131413" stroked="f">
                <v:path arrowok="t"/>
                <v:fill/>
              </v:shape>
            </v:group>
            <v:group style="position:absolute;left:4383;top:-870;width:46;height:26" coordorigin="4383,-870" coordsize="46,26">
              <v:shape style="position:absolute;left:4383;top:-870;width:46;height:26" coordorigin="4383,-870" coordsize="46,26" path="m4424,-870l4422,-870,4419,-869,4386,-856,4384,-853,4383,-852,4385,-847,4387,-846,4389,-844,4390,-846,4424,-859,4426,-860,4428,-862,4428,-865,4428,-867,4424,-870e" filled="t" fillcolor="#131413" stroked="f">
                <v:path arrowok="t"/>
                <v:fill/>
              </v:shape>
            </v:group>
            <v:group style="position:absolute;left:4978;top:-1111;width:44;height:25" coordorigin="4978,-1111" coordsize="44,25">
              <v:shape style="position:absolute;left:4978;top:-1111;width:44;height:25" coordorigin="4978,-1111" coordsize="44,25" path="m5019,-1101l4986,-1087,4983,-1086,4981,-1087,4979,-1088,4978,-1091,4978,-1095,4979,-1097,4981,-1098,5015,-1111,5019,-1111,5021,-1110,5022,-1108,5022,-1106,5020,-1101,5019,-1101xe" filled="f" stroked="t" strokeweight=".613pt" strokecolor="#131413">
                <v:path arrowok="t"/>
              </v:shape>
            </v:group>
            <v:group style="position:absolute;left:4911;top:-1085;width:46;height:25" coordorigin="4911,-1085" coordsize="46,25">
              <v:shape style="position:absolute;left:4911;top:-1085;width:46;height:25" coordorigin="4911,-1085" coordsize="46,25" path="m4953,-1074l4920,-1061,4918,-1059,4915,-1061,4914,-1062,4912,-1064,4911,-1066,4912,-1068,4914,-1071,4915,-1072,4948,-1085,4953,-1085,4954,-1084,4957,-1082,4957,-1079,4954,-1075,4953,-1074xe" filled="f" stroked="t" strokeweight=".613pt" strokecolor="#131413">
                <v:path arrowok="t"/>
              </v:shape>
            </v:group>
            <v:group style="position:absolute;left:4845;top:-1058;width:44;height:25" coordorigin="4845,-1058" coordsize="44,25">
              <v:shape style="position:absolute;left:4845;top:-1058;width:44;height:25" coordorigin="4845,-1058" coordsize="44,25" path="m4886,-1047l4854,-1034,4851,-1033,4848,-1034,4845,-1037,4845,-1039,4847,-1042,4847,-1044,4850,-1045,4882,-1058,4885,-1058,4886,-1057,4889,-1056,4890,-1055,4890,-1050,4889,-1048,4886,-1047xe" filled="f" stroked="t" strokeweight=".613pt" strokecolor="#131413">
                <v:path arrowok="t"/>
              </v:shape>
            </v:group>
            <v:group style="position:absolute;left:4780;top:-1032;width:44;height:25" coordorigin="4780,-1032" coordsize="44,25">
              <v:shape style="position:absolute;left:4780;top:-1032;width:44;height:25" coordorigin="4780,-1032" coordsize="44,25" path="m4821,-1020l4787,-1007,4785,-1006,4783,-1007,4782,-1008,4781,-1009,4780,-1013,4780,-1015,4782,-1016,4783,-1017,4817,-1032,4819,-1032,4821,-1030,4823,-1029,4824,-1027,4824,-1023,4823,-1021,4821,-1020xe" filled="f" stroked="t" strokeweight=".613pt" strokecolor="#131413">
                <v:path arrowok="t"/>
              </v:shape>
            </v:group>
            <v:group style="position:absolute;left:4714;top:-1005;width:44;height:25" coordorigin="4714,-1005" coordsize="44,25">
              <v:shape style="position:absolute;left:4714;top:-1005;width:44;height:25" coordorigin="4714,-1005" coordsize="44,25" path="m4754,-994l4722,-979,4719,-979,4717,-981,4715,-981,4714,-982,4714,-988,4715,-989,4716,-991,4717,-991,4753,-1005,4755,-1004,4758,-1000,4758,-996,4754,-994xe" filled="f" stroked="t" strokeweight=".613pt" strokecolor="#131413">
                <v:path arrowok="t"/>
              </v:shape>
            </v:group>
            <v:group style="position:absolute;left:4647;top:-978;width:46;height:25" coordorigin="4647,-978" coordsize="46,25">
              <v:shape style="position:absolute;left:4647;top:-978;width:46;height:25" coordorigin="4647,-978" coordsize="46,25" path="m4689,-966l4656,-953,4654,-953,4651,-954,4649,-955,4648,-956,4647,-958,4648,-960,4649,-963,4651,-963,4685,-977,4687,-978,4688,-977,4690,-976,4692,-973,4693,-972,4692,-969,4690,-967,4689,-966xe" filled="f" stroked="t" strokeweight=".613pt" strokecolor="#131413">
                <v:path arrowok="t"/>
              </v:shape>
            </v:group>
            <v:group style="position:absolute;left:4581;top:-952;width:46;height:25" coordorigin="4581,-952" coordsize="46,25">
              <v:shape style="position:absolute;left:4581;top:-952;width:46;height:25" coordorigin="4581,-952" coordsize="46,25" path="m4622,-939l4589,-926,4584,-926,4583,-927,4581,-931,4581,-934,4583,-936,4584,-937,4618,-950,4620,-952,4625,-949,4627,-944,4626,-943,4625,-940,4622,-939xe" filled="f" stroked="t" strokeweight=".613pt" strokecolor="#131413">
                <v:path arrowok="t"/>
              </v:shape>
            </v:group>
            <v:group style="position:absolute;left:4515;top:-924;width:45;height:25" coordorigin="4515,-924" coordsize="45,25">
              <v:shape style="position:absolute;left:4515;top:-924;width:45;height:25" coordorigin="4515,-924" coordsize="45,25" path="m4557,-913l4523,-899,4519,-899,4515,-902,4515,-907,4516,-909,4519,-910,4552,-924,4557,-924,4558,-923,4560,-920,4560,-916,4559,-914,4557,-913xe" filled="f" stroked="t" strokeweight=".613pt" strokecolor="#131413">
                <v:path arrowok="t"/>
              </v:shape>
            </v:group>
            <v:group style="position:absolute;left:4450;top:-897;width:45;height:26" coordorigin="4450,-897" coordsize="45,26">
              <v:shape style="position:absolute;left:4450;top:-897;width:45;height:26" coordorigin="4450,-897" coordsize="45,26" path="m4491,-886l4457,-872,4455,-871,4451,-873,4450,-876,4450,-880,4451,-882,4453,-884,4486,-897,4491,-897,4492,-895,4493,-894,4494,-891,4494,-889,4492,-887,4491,-886xe" filled="f" stroked="t" strokeweight=".613pt" strokecolor="#131413">
                <v:path arrowok="t"/>
              </v:shape>
            </v:group>
            <v:group style="position:absolute;left:4383;top:-870;width:46;height:26" coordorigin="4383,-870" coordsize="46,26">
              <v:shape style="position:absolute;left:4383;top:-870;width:46;height:26" coordorigin="4383,-870" coordsize="46,26" path="m4424,-859l4390,-846,4389,-844,4387,-846,4385,-847,4384,-849,4383,-852,4384,-853,4386,-856,4419,-869,4422,-870,4424,-870,4428,-867,4428,-865,4428,-862,4426,-860,4424,-859xe" filled="f" stroked="t" strokeweight=".613pt" strokecolor="#13141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-1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architecture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vi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40" w:lineRule="auto"/>
        <w:ind w:left="120" w:right="303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considered,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Controller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(NC)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eloped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confidentiality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eeping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compl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reasonable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bounds,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xactly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actual,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AA)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similar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practices.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flight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paths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automatic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manual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choose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flight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destination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appropri-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commands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ailerons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spoilers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wings),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rudder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tail),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heading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(i.e.,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direction)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custom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Fly-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o-Point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(FTP)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mands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destination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lati-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longitude.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heading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destination.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continuous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altitude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times.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ailerons,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spoilers,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rudders,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heading.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2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(main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functionalities)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referred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assessment,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standard,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complemen-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(namel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error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hazards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operability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referred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decomposed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6.1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6.5).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recording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decisions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ones)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Lastl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narios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detail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steps.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handle,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Third,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itself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record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Last,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6.5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171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assuming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already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sufficient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refinement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decomposition,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already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added.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5.2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umenting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158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6.3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dentification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right="6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NC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implications.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ent-Dr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Archi-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tecture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inputs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changes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state,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occurs.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9"/>
            <w:col w:w="4897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Controller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(NC)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92" w:lineRule="exact"/>
        <w:ind w:left="120"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091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/>
        <w:pict>
          <v:group style="position:absolute;margin-left:51.021pt;margin-top:14.401522pt;width:493.236pt;height:.1pt;mso-position-horizontal-relative:page;mso-position-vertical-relative:paragraph;z-index:-2090" coordorigin="1020,288" coordsize="9865,2">
            <v:shape style="position:absolute;left:1020;top:288;width:9865;height:2" coordorigin="1020,288" coordsize="9865,0" path="m1020,288l10885,288e" filled="f" stroked="t" strokeweight=".999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Number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6" w:after="0" w:line="200" w:lineRule="exact"/>
        <w:ind w:left="2931" w:right="71" w:firstLine="-281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pre-determined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ight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paths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source/destination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9" w:after="0" w:line="200" w:lineRule="exact"/>
        <w:ind w:left="2931" w:right="318" w:firstLine="-281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autopilot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feature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flight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path.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Fly-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o-Point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5" w:lineRule="exact"/>
        <w:ind w:left="29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(FTP).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2" w:after="0" w:line="200" w:lineRule="exact"/>
        <w:ind w:left="2931" w:right="466" w:firstLine="-281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capability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guide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flight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controlling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MechanicalSteeringStickSubsystem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9" w:lineRule="exact"/>
        <w:ind w:left="29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  <w:position w:val="1"/>
        </w:rPr>
        <w:t>NavigationSubsystem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00" w:lineRule="exact"/>
        <w:ind w:left="2931" w:right="268" w:firstLine="-281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autopilot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FTP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MechanicalSteeringStickSubsystem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re-enable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stops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MechanicalSteeringStickSubsystem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5" w:after="0" w:line="200" w:lineRule="exact"/>
        <w:ind w:left="2931" w:right="72" w:firstLine="-281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T/LONG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unsafe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positions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unless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xplicitly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5" w:after="0" w:line="200" w:lineRule="exact"/>
        <w:ind w:left="2931" w:right="154" w:firstLine="-281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determine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T/LONG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unsafe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unsafe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unless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xplicitly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onfirmed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5" w:after="0" w:line="200" w:lineRule="exact"/>
        <w:ind w:left="2931" w:right="401" w:firstLine="-281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alert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FTP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reached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refuel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9" w:after="0" w:line="200" w:lineRule="exact"/>
        <w:ind w:left="2931" w:right="145" w:firstLine="-281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alert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raised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until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operational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manually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MechanicalSteeringStickSubsystem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5" w:after="0" w:line="200" w:lineRule="exact"/>
        <w:ind w:left="2931" w:right="243" w:firstLine="-2811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autopilot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FTP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enabled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hold.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96" w:lineRule="auto"/>
        <w:ind w:left="120" w:right="3572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WingsAndEnginesSubsystem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NavigationDatabaseSubsystem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left="120"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9" w:lineRule="exact"/>
        <w:ind w:left="29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  <w:position w:val="1"/>
        </w:rPr>
        <w:t>WingsAndEnginesSubsystem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296" w:lineRule="auto"/>
        <w:ind w:left="120" w:right="326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NavigationSubsystem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xplicit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continue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autopilot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2" w:lineRule="exact"/>
        <w:ind w:left="29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FTP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fl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ight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modes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minutes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until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99"/>
          <w:position w:val="2"/>
        </w:rPr>
        <w:t>NavigationSubsystem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indicates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GPS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feature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2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9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period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consecut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minutes,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9" w:lineRule="exact"/>
        <w:ind w:left="29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14.344247pt;width:493.236pt;height:.1pt;mso-position-horizontal-relative:page;mso-position-vertical-relative:paragraph;z-index:-2089" coordorigin="1020,287" coordsize="9865,2">
            <v:shape style="position:absolute;left:1020;top:287;width:9865;height:2" coordorigin="1020,287" coordsize="9865,0" path="m1020,287l10885,287e" filled="f" stroked="t" strokeweight=".567pt" strokecolor="#131413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17"/>
          <w:szCs w:val="17"/>
          <w:color w:val="131413"/>
          <w:w w:val="99"/>
        </w:rPr>
        <w:t>NavigationControllerSubsystem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signal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emergen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pilots.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657" w:footer="886" w:top="900" w:bottom="1080" w:left="900" w:right="900"/>
          <w:pgSz w:w="11920" w:h="15820"/>
        </w:sectPr>
      </w:pPr>
      <w:rPr/>
    </w:p>
    <w:p>
      <w:pPr>
        <w:spacing w:before="33" w:after="0" w:line="257" w:lineRule="auto"/>
        <w:ind w:left="120" w:right="-5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(1)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MechanicalSteeringStickSubsystem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(2)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stops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(1)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Disabling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mechanical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steering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stick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subsystem;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(2)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Enabling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stops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51" w:lineRule="auto"/>
        <w:ind w:left="120" w:right="-57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inheritance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hierarc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9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(stereotyped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«Event»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(S.21))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inheritance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hierarc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(stereotyped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0" w:right="-5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«Reaction»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(S.22)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Excerpts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hierarchies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46" w:lineRule="auto"/>
        <w:ind w:right="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complete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hierarchies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«Event»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(S.21)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hierarc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concrete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HeadingAndSpeedControlled-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ByOtherSubsystem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(raised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MechanicalSteeringStickSubsystem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HeadingAndSpeedNotControlledByOther-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Subsystem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(raised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stops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MechanicalSteeringStickSubsystem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right="7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131413"/>
          <w:w w:val="99"/>
          <w:position w:val="1"/>
        </w:rPr>
        <w:t>«Event»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(S.21)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utes: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provides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51" w:lineRule="auto"/>
        <w:ind w:right="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receipt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EffectOnSafety-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Direction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3" w:space="339"/>
            <w:col w:w="4898"/>
          </w:cols>
        </w:sectPr>
      </w:pPr>
      <w:rPr/>
    </w:p>
    <w:p>
      <w:pPr>
        <w:spacing w:before="81" w:after="0" w:line="240" w:lineRule="auto"/>
        <w:ind w:left="100" w:right="-20"/>
        <w:jc w:val="left"/>
        <w:tabs>
          <w:tab w:pos="8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18.082619pt;width:493.236pt;height:.1pt;mso-position-horizontal-relative:page;mso-position-vertical-relative:paragraph;z-index:-2088" coordorigin="1020,362" coordsize="9865,2">
            <v:shape style="position:absolute;left:1020;top:362;width:9865;height:2" coordorigin="1020,362" coordsize="9865,0" path="m1020,362l10885,362e" filled="f" stroked="t" strokeweight=".999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356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Zoughbi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Excerpt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00" w:right="-20"/>
        <w:jc w:val="left"/>
        <w:rPr>
          <w:rFonts w:ascii="Courier New" w:hAnsi="Courier New" w:cs="Courier New" w:eastAsia="Courier New"/>
          <w:sz w:val="17"/>
          <w:szCs w:val="17"/>
        </w:rPr>
      </w:pPr>
      <w:rPr/>
      <w:r>
        <w:rPr>
          <w:rFonts w:ascii="Courier New" w:hAnsi="Courier New" w:cs="Courier New" w:eastAsia="Courier New"/>
          <w:sz w:val="17"/>
          <w:szCs w:val="17"/>
          <w:color w:val="131413"/>
          <w:w w:val="99"/>
        </w:rPr>
        <w:t>«Event»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17"/>
          <w:szCs w:val="17"/>
          <w:color w:val="131413"/>
          <w:spacing w:val="0"/>
          <w:w w:val="100"/>
        </w:rPr>
        <w:t>«Reaction»</w:t>
      </w:r>
      <w:r>
        <w:rPr>
          <w:rFonts w:ascii="Courier New" w:hAnsi="Courier New" w:cs="Courier New" w:eastAsia="Courier New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1" w:lineRule="exact"/>
        <w:ind w:left="10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hierarchies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pgMar w:header="657" w:footer="886" w:top="540" w:bottom="1080" w:left="920" w:right="920"/>
          <w:headerReference w:type="even" r:id="rId63"/>
          <w:footerReference w:type="even" r:id="rId64"/>
          <w:footerReference w:type="odd" r:id="rId65"/>
          <w:pgSz w:w="11920" w:h="15820"/>
        </w:sectPr>
      </w:pPr>
      <w:rPr/>
    </w:p>
    <w:p>
      <w:pPr>
        <w:spacing w:before="33" w:after="0" w:line="242" w:lineRule="auto"/>
        <w:ind w:left="100" w:right="-4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00.255501pt;margin-top:0pt;width:495.020501pt;height:365.097967pt;mso-position-horizontal-relative:page;mso-position-vertical-relative:page;z-index:-2087" coordorigin="2005,0" coordsize="9900,7302">
            <v:group style="position:absolute;left:4065;top:1122;width:6820;height:4120" coordorigin="4065,1122" coordsize="6820,4120">
              <v:shape style="position:absolute;left:4065;top:1122;width:6820;height:4120" coordorigin="4065,1122" coordsize="6820,4120" path="m4065,5242l10885,5242,10885,1122,4065,1122,4065,5242xe" filled="t" fillcolor="#FFFFFF" stroked="f">
                <v:path arrowok="t"/>
                <v:fill/>
              </v:shape>
              <v:shape style="position:absolute;left:7634;top:1550;width:3128;height:3542" type="#_x0000_t75">
                <v:imagedata r:id="rId66" o:title=""/>
              </v:shape>
            </v:group>
            <v:group style="position:absolute;left:4873;top:1555;width:1187;height:408" coordorigin="4873,1555" coordsize="1187,408">
              <v:shape style="position:absolute;left:4873;top:1555;width:1187;height:408" coordorigin="4873,1555" coordsize="1187,408" path="m6060,1555l4873,1555,4873,1963,6060,1963,6060,1555xe" filled="f" stroked="t" strokeweight=".542pt" strokecolor="#131413">
                <v:path arrowok="t"/>
              </v:shape>
            </v:group>
            <v:group style="position:absolute;left:5263;top:1630;width:417;height:59" coordorigin="5263,1630" coordsize="417,59">
              <v:shape style="position:absolute;left:5263;top:1630;width:417;height:59" coordorigin="5263,1630" coordsize="417,59" path="m5311,1645l5265,1663,5263,1669,5302,1687,5303,1680,5272,1666,5309,1652,5311,1645e" filled="t" fillcolor="#131413" stroked="f">
                <v:path arrowok="t"/>
                <v:fill/>
              </v:shape>
              <v:shape style="position:absolute;left:5263;top:1630;width:417;height:59" coordorigin="5263,1630" coordsize="417,59" path="m5361,1645l5315,1663,5314,1669,5352,1687,5354,1680,5323,1666,5360,1652,5361,1645e" filled="t" fillcolor="#131413" stroked="f">
                <v:path arrowok="t"/>
                <v:fill/>
              </v:shape>
              <v:shape style="position:absolute;left:5263;top:1630;width:417;height:59" coordorigin="5263,1630" coordsize="417,59" path="m5422,1626l5377,1626,5363,1688,5409,1688,5411,1681,5373,1681,5378,1660,5412,1660,5414,1652,5379,1652,5383,1633,5420,1633,5422,1626e" filled="t" fillcolor="#131413" stroked="f">
                <v:path arrowok="t"/>
                <v:fill/>
              </v:shape>
              <v:shape style="position:absolute;left:5263;top:1630;width:417;height:59" coordorigin="5263,1630" coordsize="417,59" path="m5505,1641l5477,1641,5468,1653,5462,1680,5468,1689,5488,1689,5491,1688,5499,1683,5474,1683,5471,1677,5473,1668,5506,1668,5507,1662,5474,1662,5476,1655,5482,1648,5508,1648,5505,1641e" filled="t" fillcolor="#131413" stroked="f">
                <v:path arrowok="t"/>
                <v:fill/>
              </v:shape>
              <v:shape style="position:absolute;left:5263;top:1630;width:417;height:59" coordorigin="5263,1630" coordsize="417,59" path="m5433,1643l5424,1643,5431,1688,5439,1688,5444,1680,5437,1680,5433,1643e" filled="t" fillcolor="#131413" stroked="f">
                <v:path arrowok="t"/>
                <v:fill/>
              </v:shape>
              <v:shape style="position:absolute;left:5263;top:1630;width:417;height:59" coordorigin="5263,1630" coordsize="417,59" path="m5504,1674l5496,1674,5495,1677,5490,1683,5499,1683,5500,1682,5503,1676,5504,1674e" filled="t" fillcolor="#131413" stroked="f">
                <v:path arrowok="t"/>
                <v:fill/>
              </v:shape>
              <v:shape style="position:absolute;left:5263;top:1630;width:417;height:59" coordorigin="5263,1630" coordsize="417,59" path="m5466,1643l5458,1643,5437,1680,5444,1680,5466,1643e" filled="t" fillcolor="#131413" stroked="f">
                <v:path arrowok="t"/>
                <v:fill/>
              </v:shape>
              <v:shape style="position:absolute;left:5263;top:1630;width:417;height:59" coordorigin="5263,1630" coordsize="417,59" path="m5508,1648l5499,1648,5500,1655,5499,1662,5507,1662,5509,1652,5508,1648e" filled="t" fillcolor="#131413" stroked="f">
                <v:path arrowok="t"/>
                <v:fill/>
              </v:shape>
              <v:shape style="position:absolute;left:5263;top:1630;width:417;height:59" coordorigin="5263,1630" coordsize="417,59" path="m5528,1643l5521,1643,5511,1688,5519,1688,5526,1651,5532,1649,5526,1649,5528,1643e" filled="t" fillcolor="#131413" stroked="f">
                <v:path arrowok="t"/>
                <v:fill/>
              </v:shape>
              <v:shape style="position:absolute;left:5263;top:1630;width:417;height:59" coordorigin="5263,1630" coordsize="417,59" path="m5556,1648l5546,1648,5548,1652,5546,1660,5540,1688,5548,1688,5556,1648e" filled="t" fillcolor="#131413" stroked="f">
                <v:path arrowok="t"/>
                <v:fill/>
              </v:shape>
              <v:shape style="position:absolute;left:5263;top:1630;width:417;height:59" coordorigin="5263,1630" coordsize="417,59" path="m5549,1641l5534,1641,5529,1647,5527,1649,5532,1649,5535,1648,5556,1648,5557,1644,5549,1641e" filled="t" fillcolor="#131413" stroked="f">
                <v:path arrowok="t"/>
                <v:fill/>
              </v:shape>
              <v:shape style="position:absolute;left:5263;top:1630;width:417;height:59" coordorigin="5263,1630" coordsize="417,59" path="m5577,1649l5569,1649,5563,1679,5562,1684,5563,1689,5571,1689,5573,1688,5576,1688,5577,1682,5570,1682,5577,1649e" filled="t" fillcolor="#131413" stroked="f">
                <v:path arrowok="t"/>
                <v:fill/>
              </v:shape>
              <v:shape style="position:absolute;left:5263;top:1630;width:417;height:59" coordorigin="5263,1630" coordsize="417,59" path="m5591,1645l5590,1652,5621,1666,5584,1680,5582,1687,5629,1669,5630,1663,5591,1645e" filled="t" fillcolor="#131413" stroked="f">
                <v:path arrowok="t"/>
                <v:fill/>
              </v:shape>
              <v:shape style="position:absolute;left:5263;top:1630;width:417;height:59" coordorigin="5263,1630" coordsize="417,59" path="m5586,1643l5565,1643,5563,1649,5584,1649,5586,1643e" filled="t" fillcolor="#131413" stroked="f">
                <v:path arrowok="t"/>
                <v:fill/>
              </v:shape>
              <v:shape style="position:absolute;left:5263;top:1630;width:417;height:59" coordorigin="5263,1630" coordsize="417,59" path="m5581,1630l5573,1630,5571,1643,5578,1643,5581,1630e" filled="t" fillcolor="#131413" stroked="f">
                <v:path arrowok="t"/>
                <v:fill/>
              </v:shape>
              <v:shape style="position:absolute;left:5263;top:1630;width:417;height:59" coordorigin="5263,1630" coordsize="417,59" path="m5642,1645l5640,1652,5671,1666,5634,1680,5633,1687,5679,1669,5680,1663,5642,1645e" filled="t" fillcolor="#131413" stroked="f">
                <v:path arrowok="t"/>
                <v:fill/>
              </v:shape>
            </v:group>
            <v:group style="position:absolute;left:5114;top:1804;width:724;height:109" coordorigin="5114,1804" coordsize="724,109">
              <v:shape style="position:absolute;left:5114;top:1804;width:724;height:109" coordorigin="5114,1804" coordsize="724,109" path="m5213,1827l5195,1827,5204,1891,5201,1899,5198,1900,5189,1900,5186,1913,5191,1913,5207,1913,5210,1910,5215,1900,5192,1900,5189,1900,5216,1900,5222,1888,5231,1872,5217,1872,5213,1827e" filled="t" fillcolor="#131413" stroked="f">
                <v:path arrowok="t"/>
                <v:fill/>
              </v:shape>
              <v:shape style="position:absolute;left:5114;top:1804;width:724;height:109" coordorigin="5114,1804" coordsize="724,109" path="m5131,1863l5114,1863,5116,1879,5137,1890,5156,1889,5175,1878,5175,1876,5130,1876,5130,1868,5131,1863e" filled="t" fillcolor="#131413" stroked="f">
                <v:path arrowok="t"/>
                <v:fill/>
              </v:shape>
              <v:shape style="position:absolute;left:5114;top:1804;width:724;height:109" coordorigin="5114,1804" coordsize="724,109" path="m5270,1869l5253,1869,5250,1885,5264,1890,5287,1890,5305,1887,5307,1878,5271,1878,5268,1874,5270,1869e" filled="t" fillcolor="#131413" stroked="f">
                <v:path arrowok="t"/>
                <v:fill/>
              </v:shape>
              <v:shape style="position:absolute;left:5114;top:1804;width:724;height:109" coordorigin="5114,1804" coordsize="724,109" path="m5301,1826l5270,1826,5262,1837,5260,1846,5266,1860,5283,1865,5293,1871,5292,1874,5289,1878,5307,1878,5309,1869,5302,1855,5285,1850,5276,1844,5277,1841,5279,1838,5313,1838,5315,1829,5301,1826e" filled="t" fillcolor="#131413" stroked="f">
                <v:path arrowok="t"/>
                <v:fill/>
              </v:shape>
              <v:shape style="position:absolute;left:5114;top:1804;width:724;height:109" coordorigin="5114,1804" coordsize="724,109" path="m5161,1804l5135,1811,5124,1825,5127,1846,5143,1853,5161,1858,5166,1859,5163,1874,5154,1876,5175,1876,5179,1853,5170,1843,5146,1837,5143,1836,5138,1834,5141,1820,5149,1818,5184,1818,5184,1814,5161,1804e" filled="t" fillcolor="#131413" stroked="f">
                <v:path arrowok="t"/>
                <v:fill/>
              </v:shape>
              <v:shape style="position:absolute;left:5114;top:1804;width:724;height:109" coordorigin="5114,1804" coordsize="724,109" path="m5256,1827l5239,1827,5217,1872,5231,1872,5256,1827e" filled="t" fillcolor="#131413" stroked="f">
                <v:path arrowok="t"/>
                <v:fill/>
              </v:shape>
              <v:shape style="position:absolute;left:5114;top:1804;width:724;height:109" coordorigin="5114,1804" coordsize="724,109" path="m5313,1838l5296,1838,5296,1841,5296,1846,5312,1846,5313,1838e" filled="t" fillcolor="#131413" stroked="f">
                <v:path arrowok="t"/>
                <v:fill/>
              </v:shape>
              <v:shape style="position:absolute;left:5114;top:1804;width:724;height:109" coordorigin="5114,1804" coordsize="724,109" path="m5184,1818l5171,1818,5170,1827,5170,1830,5186,1830,5184,1818e" filled="t" fillcolor="#131413" stroked="f">
                <v:path arrowok="t"/>
                <v:fill/>
              </v:shape>
              <v:shape style="position:absolute;left:5114;top:1804;width:724;height:109" coordorigin="5114,1804" coordsize="724,109" path="m5345,1839l5329,1839,5320,1884,5321,1889,5345,1889,5347,1877,5338,1877,5338,1876,5345,1839e" filled="t" fillcolor="#131413" stroked="f">
                <v:path arrowok="t"/>
                <v:fill/>
              </v:shape>
              <v:shape style="position:absolute;left:5114;top:1804;width:724;height:109" coordorigin="5114,1804" coordsize="724,109" path="m5347,1877l5344,1877,5347,1877,5347,1877e" filled="t" fillcolor="#131413" stroked="f">
                <v:path arrowok="t"/>
                <v:fill/>
              </v:shape>
              <v:shape style="position:absolute;left:5114;top:1804;width:724;height:109" coordorigin="5114,1804" coordsize="724,109" path="m5358,1827l5324,1827,5321,1839,5355,1839,5358,1827e" filled="t" fillcolor="#131413" stroked="f">
                <v:path arrowok="t"/>
                <v:fill/>
              </v:shape>
              <v:shape style="position:absolute;left:5114;top:1804;width:724;height:109" coordorigin="5114,1804" coordsize="724,109" path="m5351,1811l5335,1811,5332,1827,5348,1827,5351,1811e" filled="t" fillcolor="#131413" stroked="f">
                <v:path arrowok="t"/>
                <v:fill/>
              </v:shape>
              <v:shape style="position:absolute;left:5114;top:1804;width:724;height:109" coordorigin="5114,1804" coordsize="724,109" path="m5399,1826l5371,1834,5360,1849,5358,1876,5368,1888,5392,1887,5407,1877,5407,1877,5370,1877,5372,1867,5372,1862,5414,1862,5415,1859,5414,1852,5375,1852,5377,1844,5383,1839,5413,1839,5413,1835,5399,1826e" filled="t" fillcolor="#131413" stroked="f">
                <v:path arrowok="t"/>
                <v:fill/>
              </v:shape>
              <v:shape style="position:absolute;left:5114;top:1804;width:724;height:109" coordorigin="5114,1804" coordsize="724,109" path="m5395,1871l5393,1875,5388,1877,5407,1877,5395,1871e" filled="t" fillcolor="#131413" stroked="f">
                <v:path arrowok="t"/>
                <v:fill/>
              </v:shape>
              <v:shape style="position:absolute;left:5114;top:1804;width:724;height:109" coordorigin="5114,1804" coordsize="724,109" path="m5413,1839l5395,1839,5401,1842,5400,1852,5414,1852,5413,1839e" filled="t" fillcolor="#131413" stroked="f">
                <v:path arrowok="t"/>
                <v:fill/>
              </v:shape>
              <v:shape style="position:absolute;left:5114;top:1804;width:724;height:109" coordorigin="5114,1804" coordsize="724,109" path="m5448,1827l5432,1827,5419,1889,5435,1889,5445,1845,5448,1839,5517,1839,5518,1836,5446,1836,5448,1827e" filled="t" fillcolor="#131413" stroked="f">
                <v:path arrowok="t"/>
                <v:fill/>
              </v:shape>
              <v:shape style="position:absolute;left:5114;top:1804;width:724;height:109" coordorigin="5114,1804" coordsize="724,109" path="m5484,1839l5465,1839,5455,1889,5471,1889,5480,1845,5484,1839e" filled="t" fillcolor="#131413" stroked="f">
                <v:path arrowok="t"/>
                <v:fill/>
              </v:shape>
              <v:shape style="position:absolute;left:5114;top:1804;width:724;height:109" coordorigin="5114,1804" coordsize="724,109" path="m5517,1839l5497,1839,5501,1842,5491,1889,5507,1889,5517,1839e" filled="t" fillcolor="#131413" stroked="f">
                <v:path arrowok="t"/>
                <v:fill/>
              </v:shape>
              <v:shape style="position:absolute;left:5114;top:1804;width:724;height:109" coordorigin="5114,1804" coordsize="724,109" path="m5474,1826l5455,1826,5449,1832,5446,1836,5518,1836,5518,1836,5481,1836,5478,1829,5474,1826e" filled="t" fillcolor="#131413" stroked="f">
                <v:path arrowok="t"/>
                <v:fill/>
              </v:shape>
              <v:shape style="position:absolute;left:5114;top:1804;width:724;height:109" coordorigin="5114,1804" coordsize="724,109" path="m5511,1826l5489,1826,5483,1833,5481,1836,5518,1836,5519,1833,5511,1826e" filled="t" fillcolor="#131413" stroked="f">
                <v:path arrowok="t"/>
                <v:fill/>
              </v:shape>
              <v:shape style="position:absolute;left:5114;top:1804;width:724;height:109" coordorigin="5114,1804" coordsize="724,109" path="m5601,1806l5541,1806,5523,1889,5586,1889,5589,1874,5543,1874,5548,1853,5588,1853,5591,1838,5551,1838,5554,1821,5598,1821,5601,1806e" filled="t" fillcolor="#131413" stroked="f">
                <v:path arrowok="t"/>
                <v:fill/>
              </v:shape>
              <v:shape style="position:absolute;left:5114;top:1804;width:724;height:109" coordorigin="5114,1804" coordsize="724,109" path="m5624,1827l5606,1827,5615,1889,5632,1889,5641,1872,5627,1872,5624,1827e" filled="t" fillcolor="#131413" stroked="f">
                <v:path arrowok="t"/>
                <v:fill/>
              </v:shape>
              <v:shape style="position:absolute;left:5114;top:1804;width:724;height:109" coordorigin="5114,1804" coordsize="724,109" path="m5706,1826l5679,1834,5667,1849,5666,1876,5676,1888,5699,1887,5715,1877,5714,1877,5678,1877,5679,1867,5680,1862,5722,1862,5722,1859,5722,1852,5682,1852,5685,1844,5690,1839,5720,1839,5720,1835,5706,1826e" filled="t" fillcolor="#131413" stroked="f">
                <v:path arrowok="t"/>
                <v:fill/>
              </v:shape>
              <v:shape style="position:absolute;left:5114;top:1804;width:724;height:109" coordorigin="5114,1804" coordsize="724,109" path="m5703,1871l5700,1875,5695,1877,5714,1877,5703,1871e" filled="t" fillcolor="#131413" stroked="f">
                <v:path arrowok="t"/>
                <v:fill/>
              </v:shape>
              <v:shape style="position:absolute;left:5114;top:1804;width:724;height:109" coordorigin="5114,1804" coordsize="724,109" path="m5667,1827l5649,1827,5627,1872,5641,1872,5667,1827e" filled="t" fillcolor="#131413" stroked="f">
                <v:path arrowok="t"/>
                <v:fill/>
              </v:shape>
              <v:shape style="position:absolute;left:5114;top:1804;width:724;height:109" coordorigin="5114,1804" coordsize="724,109" path="m5720,1839l5703,1839,5708,1842,5707,1852,5722,1852,5720,1839e" filled="t" fillcolor="#131413" stroked="f">
                <v:path arrowok="t"/>
                <v:fill/>
              </v:shape>
              <v:shape style="position:absolute;left:5114;top:1804;width:724;height:109" coordorigin="5114,1804" coordsize="724,109" path="m5755,1827l5740,1827,5727,1889,5743,1889,5752,1844,5759,1839,5793,1839,5793,1836,5753,1836,5755,1827e" filled="t" fillcolor="#131413" stroked="f">
                <v:path arrowok="t"/>
                <v:fill/>
              </v:shape>
              <v:shape style="position:absolute;left:5114;top:1804;width:724;height:109" coordorigin="5114,1804" coordsize="724,109" path="m5793,1839l5776,1839,5775,1847,5766,1889,5782,1889,5793,1839e" filled="t" fillcolor="#131413" stroked="f">
                <v:path arrowok="t"/>
                <v:fill/>
              </v:shape>
              <v:shape style="position:absolute;left:5114;top:1804;width:724;height:109" coordorigin="5114,1804" coordsize="724,109" path="m5786,1826l5763,1826,5756,1833,5754,1836,5793,1836,5794,1833,5786,1826e" filled="t" fillcolor="#131413" stroked="f">
                <v:path arrowok="t"/>
                <v:fill/>
              </v:shape>
              <v:shape style="position:absolute;left:5114;top:1804;width:724;height:109" coordorigin="5114,1804" coordsize="724,109" path="m5826,1839l5810,1839,5800,1884,5802,1889,5825,1889,5828,1877,5818,1877,5818,1876,5826,1839e" filled="t" fillcolor="#131413" stroked="f">
                <v:path arrowok="t"/>
                <v:fill/>
              </v:shape>
              <v:shape style="position:absolute;left:5114;top:1804;width:724;height:109" coordorigin="5114,1804" coordsize="724,109" path="m5828,1877l5824,1877,5828,1877,5828,1877e" filled="t" fillcolor="#131413" stroked="f">
                <v:path arrowok="t"/>
                <v:fill/>
              </v:shape>
              <v:shape style="position:absolute;left:5114;top:1804;width:724;height:109" coordorigin="5114,1804" coordsize="724,109" path="m5838,1827l5804,1827,5801,1839,5836,1839,5838,1827e" filled="t" fillcolor="#131413" stroked="f">
                <v:path arrowok="t"/>
                <v:fill/>
              </v:shape>
              <v:shape style="position:absolute;left:5114;top:1804;width:724;height:109" coordorigin="5114,1804" coordsize="724,109" path="m5832,1811l5816,1811,5812,1827,5828,1827,5832,1811e" filled="t" fillcolor="#131413" stroked="f">
                <v:path arrowok="t"/>
                <v:fill/>
              </v:shape>
              <v:shape style="position:absolute;left:4592;top:2092;width:1758;height:1351" type="#_x0000_t75">
                <v:imagedata r:id="rId67" o:title=""/>
              </v:shape>
            </v:group>
            <v:group style="position:absolute;left:4209;top:4460;width:3151;height:612" coordorigin="4209,4460" coordsize="3151,612">
              <v:shape style="position:absolute;left:4209;top:4460;width:3151;height:612" coordorigin="4209,4460" coordsize="3151,612" path="m7360,4460l4209,4460,4209,5071,7360,5071,7360,4460xe" filled="f" stroked="t" strokeweight=".542pt" strokecolor="#131413">
                <v:path arrowok="t"/>
              </v:shape>
              <v:shape style="position:absolute;left:4451;top:3211;width:3043;height:1819" type="#_x0000_t75">
                <v:imagedata r:id="rId68" o:title=""/>
              </v:shape>
            </v:group>
            <v:group style="position:absolute;left:4207;top:3723;width:3151;height:613" coordorigin="4207,3723" coordsize="3151,613">
              <v:shape style="position:absolute;left:4207;top:3723;width:3151;height:613" coordorigin="4207,3723" coordsize="3151,613" path="m7358,3723l4207,3723,4207,4336,7358,4336,7358,3723xe" filled="f" stroked="t" strokeweight=".542pt" strokecolor="#131413">
                <v:path arrowok="t"/>
              </v:shape>
              <v:shape style="position:absolute;left:4322;top:3211;width:3171;height:1032" type="#_x0000_t75">
                <v:imagedata r:id="rId69" o:title=""/>
              </v:shape>
            </v:group>
            <v:group style="position:absolute;left:5383;top:1964;width:124;height:123" coordorigin="5383,1964" coordsize="124,123">
              <v:shape style="position:absolute;left:5383;top:1964;width:124;height:123" coordorigin="5383,1964" coordsize="124,123" path="m5445,1964l5383,2087,5507,2087,5445,1964xe" filled="f" stroked="t" strokeweight=".542pt" strokecolor="#131413">
                <v:path arrowok="t"/>
              </v:shape>
            </v:group>
            <v:group style="position:absolute;left:4352;top:2092;width:1093;height:199" coordorigin="4352,2092" coordsize="1093,199">
              <v:shape style="position:absolute;left:4352;top:2092;width:1093;height:199" coordorigin="4352,2092" coordsize="1093,199" path="m4352,2291l4352,2190,5445,2190,5445,2092e" filled="f" stroked="t" strokeweight=".542pt" strokecolor="#131413">
                <v:path arrowok="t"/>
                <v:stroke dashstyle="dash"/>
              </v:shape>
            </v:group>
            <v:group style="position:absolute;left:4352;top:2837;width:1105;height:190" coordorigin="4352,2837" coordsize="1105,190">
              <v:shape style="position:absolute;left:4352;top:2837;width:1105;height:190" coordorigin="4352,2837" coordsize="1105,190" path="m4352,3027l4352,2930,5457,2930,5457,2837e" filled="f" stroked="t" strokeweight=".542pt" strokecolor="#131413">
                <v:path arrowok="t"/>
                <v:stroke dashstyle="dash"/>
              </v:shape>
            </v:group>
            <v:group style="position:absolute;left:4071;top:1392;width:6792;height:3845" coordorigin="4071,1392" coordsize="6792,3845">
              <v:shape style="position:absolute;left:4071;top:1392;width:6792;height:3845" coordorigin="4071,1392" coordsize="6792,3845" path="m10863,1392l4071,1392,4071,5237,10863,5237,10863,1392xe" filled="f" stroked="t" strokeweight=".542pt" strokecolor="#131413">
                <v:path arrowok="t"/>
              </v:shape>
            </v:group>
            <v:group style="position:absolute;left:4071;top:1146;width:2087;height:246" coordorigin="4071,1146" coordsize="2087,246">
              <v:shape style="position:absolute;left:4071;top:1146;width:2087;height:246" coordorigin="4071,1146" coordsize="2087,246" path="m6158,1146l4071,1146,4071,1392,6158,1392,6158,1146xe" filled="f" stroked="t" strokeweight=".542pt" strokecolor="#131413">
                <v:path arrowok="t"/>
              </v:shape>
              <v:shape style="position:absolute;left:6539;top:1494;width:1752;height:120" type="#_x0000_t75">
                <v:imagedata r:id="rId70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raised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EffectOnSafetyCon-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text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327" w:right="-5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concrete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5" w:lineRule="auto"/>
        <w:ind w:left="100" w:right="-4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DisableController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EnableControl-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«Reaction»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(S.22)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«Reaction»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(S.22)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ent(s)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ConsequenceOf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increases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Pos-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itive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decreases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Negative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EffectOnSafetyDirection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condition(s)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occurs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restored,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NavigationControllerSubsystem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re-enabled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resumes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EnableController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triggered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HeadingAndSpeed-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NotControlledByOtherSubsystems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(tag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8"/>
        </w:rPr>
        <w:t>ConsequenceOf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connections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  <w:i/>
        </w:rPr>
        <w:t>available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func-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(tag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i/>
        </w:rPr>
        <w:t>positive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(tag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EffectOnSafetyDirection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EffectOnSafetyValue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quantify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DisableController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EnableCon-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consequences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previously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mentioned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HeadingAndSpeedCon-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nectionEstablished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4" w:lineRule="exact"/>
        <w:ind w:left="327" w:right="-5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  <w:position w:val="1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  <w:position w:val="1"/>
        </w:rPr>
        <w:t>«Reaction»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2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  <w:position w:val="1"/>
        </w:rPr>
        <w:t>(S.22)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6" w:lineRule="auto"/>
        <w:ind w:left="100" w:right="-5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«Rationale»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(S.14)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record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them.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«Rationale»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(S.14)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justify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(here,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59" w:lineRule="auto"/>
        <w:ind w:left="315" w:right="734" w:firstLine="-31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6.4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scenarios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auto"/>
        <w:ind w:right="4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appears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NavigationControllerSubsystem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selected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purposes.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(i.e.,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package)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itself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«SafetyContext»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(S.16)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«Requirement»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(S.9)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5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Kind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Specification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ulfills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27" w:right="-20"/>
        <w:jc w:val="left"/>
        <w:tabs>
          <w:tab w:pos="880" w:val="left"/>
          <w:tab w:pos="2320" w:val="left"/>
          <w:tab w:pos="2680" w:val="left"/>
          <w:tab w:pos="3240" w:val="left"/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ab/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7" w:lineRule="auto"/>
        <w:ind w:right="4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«Handler»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(S.23)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Handleable-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Event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PilotInputEvent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3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handles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concrete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PilotInputEven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30"/>
          <w:w w:val="9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(stereotyped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«Event»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9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(S.21)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changing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ChangeFlight-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Path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responsible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features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ecuting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InvestigateFu-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elShortage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«Handler»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mine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requested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shortage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2" w:lineRule="auto"/>
        <w:ind w:right="43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«state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dependent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control»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state-dependent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2" w:lineRule="auto"/>
        <w:ind w:right="4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«algorithm»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«coordinator»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interface»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Concurrent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20" w:right="920"/>
          <w:cols w:num="2" w:equalWidth="0">
            <w:col w:w="4877" w:space="326"/>
            <w:col w:w="487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84.635498pt;margin-top:-410.498932pt;width:425.198pt;height:402.596pt;mso-position-horizontal-relative:page;mso-position-vertical-relative:paragraph;z-index:-2086" coordorigin="1693,-8210" coordsize="8504,8052">
            <v:shape style="position:absolute;left:1796;top:-6523;width:8286;height:6166" type="#_x0000_t75">
              <v:imagedata r:id="rId73" o:title=""/>
            </v:shape>
            <v:group style="position:absolute;left:1796;top:-5226;width:4103;height:4932" coordorigin="1796,-5226" coordsize="4103,4932">
              <v:shape style="position:absolute;left:1796;top:-5226;width:4103;height:4932" coordorigin="1796,-5226" coordsize="4103,4932" path="m4722,-5182l1796,-5182,1796,-294,5899,-294,5899,-300,1809,-300,1803,-307,1809,-307,1809,-5169,1803,-5169,1809,-5175,4733,-5175,4733,-5175,4722,-5182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1809,-307l1803,-307,1809,-300,1809,-307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5885,-307l1809,-307,1809,-300,5885,-300,5885,-307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5899,-407l5885,-407,5885,-300,5892,-307,5899,-307,5899,-407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5899,-307l5892,-307,5885,-300,5899,-300,5899,-307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4733,-5175l4664,-5137,4661,-5136,4660,-5131,4664,-5125,4668,-5124,4671,-5126,4749,-5169,4747,-5169,4747,-5169,4744,-5169,4733,-5175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1809,-5175l1803,-5169,1809,-5169,1809,-5175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4733,-5175l1809,-5175,1809,-5169,4722,-5169,4733,-5175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4748,-5182l4747,-5182,4747,-5169,4749,-5169,4760,-5175,4748,-5182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4744,-5181l4733,-5175,4744,-5169,4744,-5181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4747,-5181l4744,-5181,4744,-5169,4747,-5169,4747,-5181e" filled="t" fillcolor="#131413" stroked="f">
                <v:path arrowok="t"/>
                <v:fill/>
              </v:shape>
              <v:shape style="position:absolute;left:1796;top:-5226;width:4103;height:4932" coordorigin="1796,-5226" coordsize="4103,4932" path="m4668,-5226l4664,-5225,4660,-5219,4661,-5215,4664,-5213,4733,-5175,4744,-5181,4747,-5181,4747,-5182,4748,-5182,4671,-5224,4668,-5226e" filled="t" fillcolor="#131413" stroked="f">
                <v:path arrowok="t"/>
                <v:fill/>
              </v:shape>
            </v:group>
            <v:group style="position:absolute;left:6224;top:-3314;width:17;height:69" coordorigin="6224,-3314" coordsize="17,69">
              <v:shape style="position:absolute;left:6224;top:-3314;width:17;height:69" coordorigin="6224,-3314" coordsize="17,69" path="m6238,-3314l6224,-3314,6224,-3245,6233,-3245,6233,-3288,6233,-3296,6233,-3303,6241,-3303,6238,-3314e" filled="t" fillcolor="#131413" stroked="f">
                <v:path arrowok="t"/>
                <v:fill/>
              </v:shape>
            </v:group>
            <v:group style="position:absolute;left:6233;top:-3303;width:33;height:58" coordorigin="6233,-3303" coordsize="33,58">
              <v:shape style="position:absolute;left:6233;top:-3303;width:33;height:58" coordorigin="6233,-3303" coordsize="33,58" path="m6241,-3303l6233,-3303,6253,-3245,6262,-3245,6266,-3255,6257,-3255,6241,-3303e" filled="t" fillcolor="#131413" stroked="f">
                <v:path arrowok="t"/>
                <v:fill/>
              </v:shape>
            </v:group>
            <v:group style="position:absolute;left:6282;top:-3303;width:9;height:58" coordorigin="6282,-3303" coordsize="9,58">
              <v:shape style="position:absolute;left:6282;top:-3303;width:9;height:58" coordorigin="6282,-3303" coordsize="9,58" path="m6291,-3303l6282,-3303,6282,-3296,6282,-3288,6282,-3245,6291,-3245,6291,-3303e" filled="t" fillcolor="#131413" stroked="f">
                <v:path arrowok="t"/>
                <v:fill/>
              </v:shape>
            </v:group>
            <v:group style="position:absolute;left:6258;top:-3314;width:33;height:59" coordorigin="6258,-3314" coordsize="33,59">
              <v:shape style="position:absolute;left:6258;top:-3314;width:33;height:59" coordorigin="6258,-3314" coordsize="33,59" path="m6291,-3314l6277,-3314,6258,-3255,6266,-3255,6282,-3303,6291,-3303,6291,-3314e" filled="t" fillcolor="#131413" stroked="f">
                <v:path arrowok="t"/>
                <v:fill/>
              </v:shape>
            </v:group>
            <v:group style="position:absolute;left:6300;top:-3297;width:44;height:53" coordorigin="6300,-3297" coordsize="44,53">
              <v:shape style="position:absolute;left:6300;top:-3297;width:44;height:53" coordorigin="6300,-3297" coordsize="44,53" path="m6339,-3297l6307,-3297,6300,-3283,6300,-3257,6307,-3243,6339,-3243,6343,-3251,6311,-3251,6308,-3263,6308,-3277,6311,-3289,6343,-3289,6339,-3297e" filled="t" fillcolor="#131413" stroked="f">
                <v:path arrowok="t"/>
                <v:fill/>
              </v:shape>
            </v:group>
            <v:group style="position:absolute;left:6335;top:-3289;width:11;height:39" coordorigin="6335,-3289" coordsize="11,39">
              <v:shape style="position:absolute;left:6335;top:-3289;width:11;height:39" coordorigin="6335,-3289" coordsize="11,39" path="m6343,-3289l6335,-3289,6338,-3277,6338,-3263,6335,-3251,6343,-3251,6347,-3257,6347,-3283,6343,-3289e" filled="t" fillcolor="#131413" stroked="f">
                <v:path arrowok="t"/>
                <v:fill/>
              </v:shape>
            </v:group>
            <v:group style="position:absolute;left:6356;top:-3295;width:14;height:51" coordorigin="6356,-3295" coordsize="14,51">
              <v:shape style="position:absolute;left:6356;top:-3295;width:14;height:51" coordorigin="6356,-3295" coordsize="14,51" path="m6364,-3295l6356,-3295,6356,-3245,6365,-3245,6365,-3286,6371,-3288,6364,-3288,6364,-3295e" filled="t" fillcolor="#131413" stroked="f">
                <v:path arrowok="t"/>
                <v:fill/>
              </v:shape>
            </v:group>
            <v:group style="position:absolute;left:6387;top:-3289;width:11;height:44" coordorigin="6387,-3289" coordsize="11,44">
              <v:shape style="position:absolute;left:6387;top:-3289;width:11;height:44" coordorigin="6387,-3289" coordsize="11,44" path="m6398,-3289l6387,-3289,6389,-3285,6389,-3245,6398,-3245,6398,-3289e" filled="t" fillcolor="#131413" stroked="f">
                <v:path arrowok="t"/>
                <v:fill/>
              </v:shape>
            </v:group>
            <v:group style="position:absolute;left:6365;top:-3297;width:33;height:9" coordorigin="6365,-3297" coordsize="33,9">
              <v:shape style="position:absolute;left:6365;top:-3297;width:33;height:9" coordorigin="6365,-3297" coordsize="33,9" path="m6388,-3297l6371,-3297,6366,-3291,6365,-3288,6371,-3288,6373,-3289,6398,-3289,6398,-3293,6388,-3297e" filled="t" fillcolor="#131413" stroked="f">
                <v:path arrowok="t"/>
                <v:fill/>
              </v:shape>
            </v:group>
            <v:group style="position:absolute;left:6411;top:-3296;width:9;height:53" coordorigin="6411,-3296" coordsize="9,53">
              <v:shape style="position:absolute;left:6411;top:-3296;width:9;height:53" coordorigin="6411,-3296" coordsize="9,53" path="m6411,-3244l6420,-3244,6420,-3296,6411,-3296,6411,-3244xe" filled="t" fillcolor="#131413" stroked="f">
                <v:path arrowok="t"/>
                <v:fill/>
              </v:shape>
            </v:group>
            <v:group style="position:absolute;left:6411;top:-3315;width:9;height:12" coordorigin="6411,-3315" coordsize="9,12">
              <v:shape style="position:absolute;left:6411;top:-3315;width:9;height:12" coordorigin="6411,-3315" coordsize="9,12" path="m6411,-3303l6420,-3303,6420,-3315,6411,-3315,6411,-3303xe" filled="t" fillcolor="#131413" stroked="f">
                <v:path arrowok="t"/>
                <v:fill/>
              </v:shape>
            </v:group>
            <v:group style="position:absolute;left:6434;top:-3288;width:17;height:44" coordorigin="6434,-3288" coordsize="17,44">
              <v:shape style="position:absolute;left:6434;top:-3288;width:17;height:44" coordorigin="6434,-3288" coordsize="17,44" path="m6443,-3288l6434,-3288,6434,-3249,6436,-3244,6445,-3244,6448,-3244,6451,-3245,6451,-3251,6443,-3251,6443,-3288e" filled="t" fillcolor="#131413" stroked="f">
                <v:path arrowok="t"/>
                <v:fill/>
              </v:shape>
            </v:group>
            <v:group style="position:absolute;left:6427;top:-3295;width:24;height:7" coordorigin="6427,-3295" coordsize="24,7">
              <v:shape style="position:absolute;left:6427;top:-3295;width:24;height:7" coordorigin="6427,-3295" coordsize="24,7" path="m6427,-3292l6451,-3292e" filled="f" stroked="t" strokeweight=".453pt" strokecolor="#131413">
                <v:path arrowok="t"/>
              </v:shape>
            </v:group>
            <v:group style="position:absolute;left:6434;top:-3309;width:9;height:14" coordorigin="6434,-3309" coordsize="9,14">
              <v:shape style="position:absolute;left:6434;top:-3309;width:9;height:14" coordorigin="6434,-3309" coordsize="9,14" path="m6434,-3302l6443,-3302e" filled="f" stroked="t" strokeweight=".806pt" strokecolor="#131413">
                <v:path arrowok="t"/>
              </v:shape>
            </v:group>
            <v:group style="position:absolute;left:6456;top:-3297;width:44;height:53" coordorigin="6456,-3297" coordsize="44,53">
              <v:shape style="position:absolute;left:6456;top:-3297;width:44;height:53" coordorigin="6456,-3297" coordsize="44,53" path="m6496,-3297l6464,-3297,6456,-3283,6456,-3257,6464,-3243,6496,-3243,6500,-3251,6468,-3251,6465,-3263,6465,-3277,6468,-3289,6500,-3289,6496,-3297e" filled="t" fillcolor="#131413" stroked="f">
                <v:path arrowok="t"/>
                <v:fill/>
              </v:shape>
            </v:group>
            <v:group style="position:absolute;left:6492;top:-3289;width:11;height:39" coordorigin="6492,-3289" coordsize="11,39">
              <v:shape style="position:absolute;left:6492;top:-3289;width:11;height:39" coordorigin="6492,-3289" coordsize="11,39" path="m6500,-3289l6492,-3289,6495,-3277,6495,-3263,6492,-3251,6500,-3251,6503,-3257,6503,-3283,6500,-3289e" filled="t" fillcolor="#131413" stroked="f">
                <v:path arrowok="t"/>
                <v:fill/>
              </v:shape>
            </v:group>
            <v:group style="position:absolute;left:6514;top:-3295;width:13;height:51" coordorigin="6514,-3295" coordsize="13,51">
              <v:shape style="position:absolute;left:6514;top:-3295;width:13;height:51" coordorigin="6514,-3295" coordsize="13,51" path="m6522,-3295l6514,-3295,6514,-3245,6523,-3245,6523,-3281,6527,-3287,6523,-3287,6522,-3295e" filled="t" fillcolor="#131413" stroked="f">
                <v:path arrowok="t"/>
                <v:fill/>
              </v:shape>
            </v:group>
            <v:group style="position:absolute;left:6523;top:-3297;width:16;height:10" coordorigin="6523,-3297" coordsize="16,10">
              <v:shape style="position:absolute;left:6523;top:-3297;width:16;height:10" coordorigin="6523,-3297" coordsize="16,10" path="m6537,-3297l6530,-3297,6526,-3293,6523,-3287,6527,-3287,6528,-3287,6539,-3287,6539,-3296,6537,-3297e" filled="t" fillcolor="#131413" stroked="f">
                <v:path arrowok="t"/>
                <v:fill/>
              </v:shape>
            </v:group>
            <v:group style="position:absolute;left:6543;top:-3261;width:42;height:18" coordorigin="6543,-3261" coordsize="42,18">
              <v:shape style="position:absolute;left:6543;top:-3261;width:42;height:18" coordorigin="6543,-3261" coordsize="42,18" path="m6551,-3261l6543,-3261,6543,-3255,6544,-3243,6576,-3243,6584,-3249,6584,-3250,6552,-3250,6551,-3257,6551,-3261e" filled="t" fillcolor="#131413" stroked="f">
                <v:path arrowok="t"/>
                <v:fill/>
              </v:shape>
            </v:group>
            <v:group style="position:absolute;left:6544;top:-3297;width:40;height:46" coordorigin="6544,-3297" coordsize="40,46">
              <v:shape style="position:absolute;left:6544;top:-3297;width:40;height:46" coordorigin="6544,-3297" coordsize="40,46" path="m6582,-3297l6553,-3297,6544,-3292,6544,-3274,6549,-3270,6573,-3264,6576,-3263,6576,-3253,6570,-3250,6584,-3250,6584,-3267,6581,-3271,6555,-3277,6552,-3278,6552,-3288,6560,-3289,6582,-3289,6582,-3297e" filled="t" fillcolor="#131413" stroked="f">
                <v:path arrowok="t"/>
                <v:fill/>
              </v:shape>
            </v:group>
            <v:group style="position:absolute;left:6573;top:-3289;width:9;height:9" coordorigin="6573,-3289" coordsize="9,9">
              <v:shape style="position:absolute;left:6573;top:-3289;width:9;height:9" coordorigin="6573,-3289" coordsize="9,9" path="m6582,-3289l6573,-3289,6574,-3284,6575,-3281,6583,-3281,6583,-3284,6582,-3289e" filled="t" fillcolor="#131413" stroked="f">
                <v:path arrowok="t"/>
                <v:fill/>
              </v:shape>
            </v:group>
            <v:group style="position:absolute;left:9038;top:-3314;width:17;height:69" coordorigin="9038,-3314" coordsize="17,69">
              <v:shape style="position:absolute;left:9038;top:-3314;width:17;height:69" coordorigin="9038,-3314" coordsize="17,69" path="m9052,-3314l9038,-3314,9038,-3245,9047,-3245,9047,-3288,9047,-3296,9047,-3303,9056,-3303,9052,-3314e" filled="t" fillcolor="#131413" stroked="f">
                <v:path arrowok="t"/>
                <v:fill/>
              </v:shape>
            </v:group>
            <v:group style="position:absolute;left:9047;top:-3303;width:32;height:58" coordorigin="9047,-3303" coordsize="32,58">
              <v:shape style="position:absolute;left:9047;top:-3303;width:32;height:58" coordorigin="9047,-3303" coordsize="32,58" path="m9056,-3303l9047,-3303,9067,-3245,9076,-3245,9080,-3255,9072,-3255,9056,-3303e" filled="t" fillcolor="#131413" stroked="f">
                <v:path arrowok="t"/>
                <v:fill/>
              </v:shape>
            </v:group>
            <v:group style="position:absolute;left:9096;top:-3303;width:9;height:58" coordorigin="9096,-3303" coordsize="9,58">
              <v:shape style="position:absolute;left:9096;top:-3303;width:9;height:58" coordorigin="9096,-3303" coordsize="9,58" path="m9096,-3274l9105,-3274e" filled="f" stroked="t" strokeweight="3.015pt" strokecolor="#131413">
                <v:path arrowok="t"/>
              </v:shape>
            </v:group>
            <v:group style="position:absolute;left:9072;top:-3314;width:33;height:59" coordorigin="9072,-3314" coordsize="33,59">
              <v:shape style="position:absolute;left:9072;top:-3314;width:33;height:59" coordorigin="9072,-3314" coordsize="33,59" path="m9105,-3314l9092,-3314,9072,-3255,9080,-3255,9096,-3303,9105,-3303,9105,-3314e" filled="t" fillcolor="#131413" stroked="f">
                <v:path arrowok="t"/>
                <v:fill/>
              </v:shape>
            </v:group>
            <v:group style="position:absolute;left:9114;top:-3297;width:44;height:53" coordorigin="9114,-3297" coordsize="44,53">
              <v:shape style="position:absolute;left:9114;top:-3297;width:44;height:53" coordorigin="9114,-3297" coordsize="44,53" path="m9154,-3297l9121,-3297,9114,-3283,9114,-3257,9121,-3243,9154,-3243,9158,-3251,9125,-3251,9123,-3263,9123,-3277,9125,-3289,9158,-3289,9154,-3297e" filled="t" fillcolor="#131413" stroked="f">
                <v:path arrowok="t"/>
                <v:fill/>
              </v:shape>
            </v:group>
            <v:group style="position:absolute;left:9150;top:-3289;width:11;height:39" coordorigin="9150,-3289" coordsize="11,39">
              <v:shape style="position:absolute;left:9150;top:-3289;width:11;height:39" coordorigin="9150,-3289" coordsize="11,39" path="m9158,-3289l9150,-3289,9152,-3277,9152,-3263,9150,-3251,9158,-3251,9161,-3257,9161,-3283,9158,-3289e" filled="t" fillcolor="#131413" stroked="f">
                <v:path arrowok="t"/>
                <v:fill/>
              </v:shape>
            </v:group>
            <v:group style="position:absolute;left:9171;top:-3295;width:14;height:51" coordorigin="9171,-3295" coordsize="14,51">
              <v:shape style="position:absolute;left:9171;top:-3295;width:14;height:51" coordorigin="9171,-3295" coordsize="14,51" path="m9179,-3295l9171,-3295,9171,-3245,9179,-3245,9179,-3286,9185,-3288,9179,-3288,9179,-3295e" filled="t" fillcolor="#131413" stroked="f">
                <v:path arrowok="t"/>
                <v:fill/>
              </v:shape>
            </v:group>
            <v:group style="position:absolute;left:9201;top:-3289;width:11;height:44" coordorigin="9201,-3289" coordsize="11,44">
              <v:shape style="position:absolute;left:9201;top:-3289;width:11;height:44" coordorigin="9201,-3289" coordsize="11,44" path="m9212,-3289l9201,-3289,9203,-3285,9203,-3245,9212,-3245,9212,-3289e" filled="t" fillcolor="#131413" stroked="f">
                <v:path arrowok="t"/>
                <v:fill/>
              </v:shape>
            </v:group>
            <v:group style="position:absolute;left:9179;top:-3297;width:33;height:9" coordorigin="9179,-3297" coordsize="33,9">
              <v:shape style="position:absolute;left:9179;top:-3297;width:33;height:9" coordorigin="9179,-3297" coordsize="33,9" path="m9202,-3297l9185,-3297,9181,-3291,9179,-3288,9185,-3288,9188,-3289,9212,-3289,9212,-3293,9202,-3297e" filled="t" fillcolor="#131413" stroked="f">
                <v:path arrowok="t"/>
                <v:fill/>
              </v:shape>
            </v:group>
            <v:group style="position:absolute;left:9225;top:-3296;width:9;height:53" coordorigin="9225,-3296" coordsize="9,53">
              <v:shape style="position:absolute;left:9225;top:-3296;width:9;height:53" coordorigin="9225,-3296" coordsize="9,53" path="m9225,-3244l9234,-3244,9234,-3296,9225,-3296,9225,-3244xe" filled="t" fillcolor="#131413" stroked="f">
                <v:path arrowok="t"/>
                <v:fill/>
              </v:shape>
            </v:group>
            <v:group style="position:absolute;left:9225;top:-3315;width:9;height:12" coordorigin="9225,-3315" coordsize="9,12">
              <v:shape style="position:absolute;left:9225;top:-3315;width:9;height:12" coordorigin="9225,-3315" coordsize="9,12" path="m9225,-3303l9234,-3303,9234,-3315,9225,-3315,9225,-3303xe" filled="t" fillcolor="#131413" stroked="f">
                <v:path arrowok="t"/>
                <v:fill/>
              </v:shape>
            </v:group>
            <v:group style="position:absolute;left:9248;top:-3288;width:17;height:44" coordorigin="9248,-3288" coordsize="17,44">
              <v:shape style="position:absolute;left:9248;top:-3288;width:17;height:44" coordorigin="9248,-3288" coordsize="17,44" path="m9257,-3288l9248,-3288,9248,-3249,9250,-3244,9259,-3244,9262,-3244,9265,-3245,9265,-3251,9257,-3251,9257,-3288e" filled="t" fillcolor="#131413" stroked="f">
                <v:path arrowok="t"/>
                <v:fill/>
              </v:shape>
            </v:group>
            <v:group style="position:absolute;left:9241;top:-3295;width:24;height:7" coordorigin="9241,-3295" coordsize="24,7">
              <v:shape style="position:absolute;left:9241;top:-3295;width:24;height:7" coordorigin="9241,-3295" coordsize="24,7" path="m9241,-3292l9265,-3292e" filled="f" stroked="t" strokeweight=".453pt" strokecolor="#131413">
                <v:path arrowok="t"/>
              </v:shape>
            </v:group>
            <v:group style="position:absolute;left:9248;top:-3309;width:9;height:14" coordorigin="9248,-3309" coordsize="9,14">
              <v:shape style="position:absolute;left:9248;top:-3309;width:9;height:14" coordorigin="9248,-3309" coordsize="9,14" path="m9248,-3302l9257,-3302e" filled="f" stroked="t" strokeweight=".806pt" strokecolor="#131413">
                <v:path arrowok="t"/>
              </v:shape>
            </v:group>
            <v:group style="position:absolute;left:9271;top:-3297;width:44;height:53" coordorigin="9271,-3297" coordsize="44,53">
              <v:shape style="position:absolute;left:9271;top:-3297;width:44;height:53" coordorigin="9271,-3297" coordsize="44,53" path="m9310,-3297l9278,-3297,9271,-3283,9271,-3257,9278,-3243,9310,-3243,9314,-3251,9282,-3251,9279,-3263,9279,-3277,9282,-3289,9314,-3289,9310,-3297e" filled="t" fillcolor="#131413" stroked="f">
                <v:path arrowok="t"/>
                <v:fill/>
              </v:shape>
            </v:group>
            <v:group style="position:absolute;left:9306;top:-3289;width:11;height:39" coordorigin="9306,-3289" coordsize="11,39">
              <v:shape style="position:absolute;left:9306;top:-3289;width:11;height:39" coordorigin="9306,-3289" coordsize="11,39" path="m9314,-3289l9306,-3289,9309,-3277,9309,-3263,9306,-3251,9314,-3251,9318,-3257,9318,-3283,9314,-3289e" filled="t" fillcolor="#131413" stroked="f">
                <v:path arrowok="t"/>
                <v:fill/>
              </v:shape>
            </v:group>
            <v:group style="position:absolute;left:9329;top:-3295;width:13;height:51" coordorigin="9329,-3295" coordsize="13,51">
              <v:shape style="position:absolute;left:9329;top:-3295;width:13;height:51" coordorigin="9329,-3295" coordsize="13,51" path="m9337,-3295l9329,-3295,9329,-3245,9337,-3245,9337,-3281,9342,-3287,9337,-3287,9337,-3295e" filled="t" fillcolor="#131413" stroked="f">
                <v:path arrowok="t"/>
                <v:fill/>
              </v:shape>
            </v:group>
            <v:group style="position:absolute;left:9337;top:-3297;width:16;height:10" coordorigin="9337,-3297" coordsize="16,10">
              <v:shape style="position:absolute;left:9337;top:-3297;width:16;height:10" coordorigin="9337,-3297" coordsize="16,10" path="m9351,-3297l9345,-3297,9340,-3293,9337,-3287,9342,-3287,9342,-3287,9353,-3287,9353,-3296,9351,-3297e" filled="t" fillcolor="#131413" stroked="f">
                <v:path arrowok="t"/>
                <v:fill/>
              </v:shape>
            </v:group>
            <v:group style="position:absolute;left:9357;top:-3261;width:42;height:18" coordorigin="9357,-3261" coordsize="42,18">
              <v:shape style="position:absolute;left:9357;top:-3261;width:42;height:18" coordorigin="9357,-3261" coordsize="42,18" path="m9365,-3261l9357,-3261,9357,-3255,9359,-3243,9390,-3243,9399,-3249,9399,-3250,9367,-3250,9365,-3257,9365,-3261e" filled="t" fillcolor="#131413" stroked="f">
                <v:path arrowok="t"/>
                <v:fill/>
              </v:shape>
            </v:group>
            <v:group style="position:absolute;left:9359;top:-3297;width:40;height:46" coordorigin="9359,-3297" coordsize="40,46">
              <v:shape style="position:absolute;left:9359;top:-3297;width:40;height:46" coordorigin="9359,-3297" coordsize="40,46" path="m9396,-3297l9368,-3297,9359,-3292,9359,-3274,9363,-3270,9387,-3264,9390,-3263,9390,-3253,9385,-3250,9399,-3250,9399,-3267,9395,-3271,9369,-3277,9367,-3278,9367,-3288,9374,-3289,9397,-3289,9396,-3297e" filled="t" fillcolor="#131413" stroked="f">
                <v:path arrowok="t"/>
                <v:fill/>
              </v:shape>
            </v:group>
            <v:group style="position:absolute;left:9388;top:-3289;width:9;height:9" coordorigin="9388,-3289" coordsize="9,9">
              <v:shape style="position:absolute;left:9388;top:-3289;width:9;height:9" coordorigin="9388,-3289" coordsize="9,9" path="m9397,-3289l9388,-3289,9389,-3284,9389,-3281,9397,-3281,9397,-3284,9397,-3289e" filled="t" fillcolor="#131413" stroked="f">
                <v:path arrowok="t"/>
                <v:fill/>
              </v:shape>
            </v:group>
            <v:group style="position:absolute;left:3386;top:-3314;width:360;height:71" coordorigin="3386,-3314" coordsize="360,71">
              <v:shape style="position:absolute;left:3386;top:-3314;width:360;height:71" coordorigin="3386,-3314" coordsize="360,71" path="m3399,-3314l3386,-3314,3386,-3245,3395,-3245,3395,-3288,3394,-3296,3394,-3303,3403,-3303,3399,-3314e" filled="t" fillcolor="#131413" stroked="f">
                <v:path arrowok="t"/>
                <v:fill/>
              </v:shape>
              <v:shape style="position:absolute;left:3386;top:-3314;width:360;height:71" coordorigin="3386,-3314" coordsize="360,71" path="m3403,-3303l3395,-3303,3414,-3245,3424,-3245,3427,-3255,3419,-3255,3403,-3303e" filled="t" fillcolor="#131413" stroked="f">
                <v:path arrowok="t"/>
                <v:fill/>
              </v:shape>
              <v:shape style="position:absolute;left:3386;top:-3314;width:360;height:71" coordorigin="3386,-3314" coordsize="360,71" path="m3452,-3303l3443,-3303,3443,-3296,3443,-3288,3443,-3245,3452,-3245,3452,-3303e" filled="t" fillcolor="#131413" stroked="f">
                <v:path arrowok="t"/>
                <v:fill/>
              </v:shape>
              <v:shape style="position:absolute;left:3386;top:-3314;width:360;height:71" coordorigin="3386,-3314" coordsize="360,71" path="m3452,-3314l3439,-3314,3419,-3255,3427,-3255,3443,-3303,3452,-3303,3452,-3314e" filled="t" fillcolor="#131413" stroked="f">
                <v:path arrowok="t"/>
                <v:fill/>
              </v:shape>
              <v:shape style="position:absolute;left:3386;top:-3314;width:360;height:71" coordorigin="3386,-3314" coordsize="360,71" path="m3501,-3297l3469,-3297,3461,-3283,3461,-3257,3469,-3243,3501,-3243,3505,-3251,3472,-3251,3470,-3263,3470,-3277,3472,-3289,3505,-3289,3501,-3297e" filled="t" fillcolor="#131413" stroked="f">
                <v:path arrowok="t"/>
                <v:fill/>
              </v:shape>
              <v:shape style="position:absolute;left:3386;top:-3314;width:360;height:71" coordorigin="3386,-3314" coordsize="360,71" path="m3505,-3289l3497,-3289,3499,-3277,3499,-3263,3497,-3251,3505,-3251,3508,-3257,3508,-3283,3505,-3289e" filled="t" fillcolor="#131413" stroked="f">
                <v:path arrowok="t"/>
                <v:fill/>
              </v:shape>
              <v:shape style="position:absolute;left:3386;top:-3314;width:360;height:71" coordorigin="3386,-3314" coordsize="360,71" path="m3526,-3295l3518,-3295,3518,-3245,3526,-3245,3526,-3286,3532,-3288,3526,-3288,3526,-3295e" filled="t" fillcolor="#131413" stroked="f">
                <v:path arrowok="t"/>
                <v:fill/>
              </v:shape>
              <v:shape style="position:absolute;left:3386;top:-3314;width:360;height:71" coordorigin="3386,-3314" coordsize="360,71" path="m3559,-3289l3548,-3289,3551,-3285,3551,-3245,3559,-3245,3559,-3289e" filled="t" fillcolor="#131413" stroked="f">
                <v:path arrowok="t"/>
                <v:fill/>
              </v:shape>
              <v:shape style="position:absolute;left:3386;top:-3314;width:360;height:71" coordorigin="3386,-3314" coordsize="360,71" path="m3549,-3297l3533,-3297,3528,-3291,3526,-3288,3532,-3288,3535,-3289,3559,-3289,3559,-3293,3549,-3297e" filled="t" fillcolor="#131413" stroked="f">
                <v:path arrowok="t"/>
                <v:fill/>
              </v:shape>
              <v:shape style="position:absolute;left:3386;top:-3314;width:360;height:71" coordorigin="3386,-3314" coordsize="360,71" path="m3581,-3295l3573,-3295,3573,-3245,3581,-3245,3581,-3295e" filled="t" fillcolor="#131413" stroked="f">
                <v:path arrowok="t"/>
                <v:fill/>
              </v:shape>
              <v:shape style="position:absolute;left:3386;top:-3314;width:360;height:71" coordorigin="3386,-3314" coordsize="360,71" path="m3581,-3314l3573,-3314,3573,-3304,3581,-3304,3581,-3314e" filled="t" fillcolor="#131413" stroked="f">
                <v:path arrowok="t"/>
                <v:fill/>
              </v:shape>
              <v:shape style="position:absolute;left:3386;top:-3314;width:360;height:71" coordorigin="3386,-3314" coordsize="360,71" path="m3604,-3288l3595,-3288,3595,-3249,3597,-3244,3607,-3244,3609,-3244,3612,-3245,3612,-3251,3604,-3251,3604,-3288e" filled="t" fillcolor="#131413" stroked="f">
                <v:path arrowok="t"/>
                <v:fill/>
              </v:shape>
              <v:shape style="position:absolute;left:3386;top:-3314;width:360;height:71" coordorigin="3386,-3314" coordsize="360,71" path="m3612,-3295l3589,-3295,3589,-3288,3612,-3288,3612,-3295e" filled="t" fillcolor="#131413" stroked="f">
                <v:path arrowok="t"/>
                <v:fill/>
              </v:shape>
              <v:shape style="position:absolute;left:3386;top:-3314;width:360;height:71" coordorigin="3386,-3314" coordsize="360,71" path="m3604,-3309l3595,-3309,3595,-3295,3604,-3295,3604,-3309e" filled="t" fillcolor="#131413" stroked="f">
                <v:path arrowok="t"/>
                <v:fill/>
              </v:shape>
              <v:shape style="position:absolute;left:3386;top:-3314;width:360;height:71" coordorigin="3386,-3314" coordsize="360,71" path="m3658,-3297l3626,-3297,3618,-3283,3618,-3257,3626,-3243,3658,-3243,3662,-3251,3630,-3251,3627,-3263,3627,-3277,3630,-3289,3662,-3289,3658,-3297e" filled="t" fillcolor="#131413" stroked="f">
                <v:path arrowok="t"/>
                <v:fill/>
              </v:shape>
              <v:shape style="position:absolute;left:3386;top:-3314;width:360;height:71" coordorigin="3386,-3314" coordsize="360,71" path="m3662,-3289l3654,-3289,3657,-3277,3657,-3263,3654,-3251,3662,-3251,3666,-3257,3666,-3283,3662,-3289e" filled="t" fillcolor="#131413" stroked="f">
                <v:path arrowok="t"/>
                <v:fill/>
              </v:shape>
              <v:shape style="position:absolute;left:3386;top:-3314;width:360;height:71" coordorigin="3386,-3314" coordsize="360,71" path="m3684,-3295l3676,-3295,3676,-3245,3684,-3245,3684,-3281,3689,-3287,3684,-3287,3684,-3295e" filled="t" fillcolor="#131413" stroked="f">
                <v:path arrowok="t"/>
                <v:fill/>
              </v:shape>
              <v:shape style="position:absolute;left:3386;top:-3314;width:360;height:71" coordorigin="3386,-3314" coordsize="360,71" path="m3698,-3297l3692,-3297,3687,-3293,3684,-3287,3689,-3287,3689,-3287,3700,-3287,3700,-3296,3698,-3297e" filled="t" fillcolor="#131413" stroked="f">
                <v:path arrowok="t"/>
                <v:fill/>
              </v:shape>
              <v:shape style="position:absolute;left:3386;top:-3314;width:360;height:71" coordorigin="3386,-3314" coordsize="360,71" path="m3712,-3261l3704,-3261,3704,-3255,3706,-3243,3737,-3243,3746,-3249,3746,-3250,3714,-3250,3713,-3257,3712,-3261e" filled="t" fillcolor="#131413" stroked="f">
                <v:path arrowok="t"/>
                <v:fill/>
              </v:shape>
              <v:shape style="position:absolute;left:3386;top:-3314;width:360;height:71" coordorigin="3386,-3314" coordsize="360,71" path="m3743,-3297l3715,-3297,3706,-3292,3706,-3274,3710,-3270,3735,-3264,3737,-3263,3737,-3253,3732,-3250,3746,-3250,3746,-3267,3742,-3271,3717,-3277,3714,-3278,3714,-3288,3721,-3289,3744,-3289,3743,-3297e" filled="t" fillcolor="#131413" stroked="f">
                <v:path arrowok="t"/>
                <v:fill/>
              </v:shape>
              <v:shape style="position:absolute;left:3386;top:-3314;width:360;height:71" coordorigin="3386,-3314" coordsize="360,71" path="m3744,-3289l3735,-3289,3736,-3284,3736,-3281,3744,-3281,3744,-3284,3744,-3289e" filled="t" fillcolor="#131413" stroked="f">
                <v:path arrowok="t"/>
                <v:fill/>
              </v:shape>
            </v:group>
            <v:group style="position:absolute;left:6198;top:-1664;width:312;height:72" coordorigin="6198,-1664" coordsize="312,72">
              <v:shape style="position:absolute;left:6198;top:-1664;width:312;height:72" coordorigin="6198,-1664" coordsize="312,72" path="m6209,-1663l6198,-1663,6198,-1593,6207,-1593,6207,-1649,6218,-1649,6209,-1663e" filled="t" fillcolor="#131413" stroked="f">
                <v:path arrowok="t"/>
                <v:fill/>
              </v:shape>
              <v:shape style="position:absolute;left:6198;top:-1664;width:312;height:72" coordorigin="6198,-1664" coordsize="312,72" path="m6218,-1649l6208,-1649,6243,-1593,6254,-1593,6254,-1607,6244,-1607,6218,-1649e" filled="t" fillcolor="#131413" stroked="f">
                <v:path arrowok="t"/>
                <v:fill/>
              </v:shape>
              <v:shape style="position:absolute;left:6198;top:-1664;width:312;height:72" coordorigin="6198,-1664" coordsize="312,72" path="m6254,-1663l6244,-1663,6244,-1607,6254,-1607,6254,-1663e" filled="t" fillcolor="#131413" stroked="f">
                <v:path arrowok="t"/>
                <v:fill/>
              </v:shape>
              <v:shape style="position:absolute;left:6198;top:-1664;width:312;height:72" coordorigin="6198,-1664" coordsize="312,72" path="m6304,-1645l6271,-1645,6264,-1632,6264,-1606,6271,-1592,6304,-1592,6308,-1599,6275,-1599,6273,-1612,6273,-1625,6275,-1638,6308,-1638,6304,-1645e" filled="t" fillcolor="#131413" stroked="f">
                <v:path arrowok="t"/>
                <v:fill/>
              </v:shape>
              <v:shape style="position:absolute;left:6198;top:-1664;width:312;height:72" coordorigin="6198,-1664" coordsize="312,72" path="m6308,-1638l6300,-1638,6302,-1625,6302,-1612,6300,-1599,6308,-1599,6311,-1606,6311,-1632,6308,-1638e" filled="t" fillcolor="#131413" stroked="f">
                <v:path arrowok="t"/>
                <v:fill/>
              </v:shape>
              <v:shape style="position:absolute;left:6198;top:-1664;width:312;height:72" coordorigin="6198,-1664" coordsize="312,72" path="m6331,-1637l6322,-1637,6322,-1597,6324,-1593,6333,-1593,6336,-1593,6339,-1593,6339,-1600,6331,-1600,6331,-1637e" filled="t" fillcolor="#131413" stroked="f">
                <v:path arrowok="t"/>
                <v:fill/>
              </v:shape>
              <v:shape style="position:absolute;left:6198;top:-1664;width:312;height:72" coordorigin="6198,-1664" coordsize="312,72" path="m6339,-1644l6315,-1644,6315,-1637,6339,-1637,6339,-1644e" filled="t" fillcolor="#131413" stroked="f">
                <v:path arrowok="t"/>
                <v:fill/>
              </v:shape>
              <v:shape style="position:absolute;left:6198;top:-1664;width:312;height:72" coordorigin="6198,-1664" coordsize="312,72" path="m6331,-1658l6322,-1658,6322,-1644,6331,-1644,6331,-1658e" filled="t" fillcolor="#131413" stroked="f">
                <v:path arrowok="t"/>
                <v:fill/>
              </v:shape>
              <v:shape style="position:absolute;left:6198;top:-1664;width:312;height:72" coordorigin="6198,-1664" coordsize="312,72" path="m6356,-1644l6348,-1644,6348,-1593,6356,-1593,6356,-1644e" filled="t" fillcolor="#131413" stroked="f">
                <v:path arrowok="t"/>
                <v:fill/>
              </v:shape>
              <v:shape style="position:absolute;left:6198;top:-1664;width:312;height:72" coordorigin="6198,-1664" coordsize="312,72" path="m6356,-1663l6348,-1663,6348,-1653,6356,-1653,6356,-1663e" filled="t" fillcolor="#131413" stroked="f">
                <v:path arrowok="t"/>
                <v:fill/>
              </v:shape>
              <v:shape style="position:absolute;left:6198;top:-1664;width:312;height:72" coordorigin="6198,-1664" coordsize="312,72" path="m6379,-1637l6371,-1637,6371,-1593,6379,-1593,6379,-1637e" filled="t" fillcolor="#131413" stroked="f">
                <v:path arrowok="t"/>
                <v:fill/>
              </v:shape>
              <v:shape style="position:absolute;left:6198;top:-1664;width:312;height:72" coordorigin="6198,-1664" coordsize="312,72" path="m6388,-1644l6364,-1644,6364,-1637,6388,-1637,6388,-1644e" filled="t" fillcolor="#131413" stroked="f">
                <v:path arrowok="t"/>
                <v:fill/>
              </v:shape>
              <v:shape style="position:absolute;left:6198;top:-1664;width:312;height:72" coordorigin="6198,-1664" coordsize="312,72" path="m6376,-1664l6371,-1660,6371,-1644,6379,-1644,6379,-1654,6381,-1656,6388,-1656,6388,-1663,6376,-1664e" filled="t" fillcolor="#131413" stroked="f">
                <v:path arrowok="t"/>
                <v:fill/>
              </v:shape>
              <v:shape style="position:absolute;left:6198;top:-1664;width:312;height:72" coordorigin="6198,-1664" coordsize="312,72" path="m6388,-1656l6381,-1656,6388,-1656e" filled="t" fillcolor="#131413" stroked="f">
                <v:path arrowok="t"/>
                <v:fill/>
              </v:shape>
              <v:shape style="position:absolute;left:6198;top:-1664;width:312;height:72" coordorigin="6198,-1664" coordsize="312,72" path="m6406,-1644l6397,-1644,6397,-1593,6406,-1593,6406,-1644e" filled="t" fillcolor="#131413" stroked="f">
                <v:path arrowok="t"/>
                <v:fill/>
              </v:shape>
              <v:shape style="position:absolute;left:6198;top:-1664;width:312;height:72" coordorigin="6198,-1664" coordsize="312,72" path="m6406,-1663l6397,-1663,6397,-1653,6406,-1653,6406,-1663e" filled="t" fillcolor="#131413" stroked="f">
                <v:path arrowok="t"/>
                <v:fill/>
              </v:shape>
              <v:shape style="position:absolute;left:6198;top:-1664;width:312;height:72" coordorigin="6198,-1664" coordsize="312,72" path="m6455,-1645l6423,-1645,6416,-1633,6416,-1603,6424,-1592,6447,-1592,6450,-1594,6458,-1599,6430,-1599,6425,-1605,6425,-1616,6462,-1616,6462,-1623,6425,-1623,6425,-1630,6431,-1638,6460,-1638,6455,-1645e" filled="t" fillcolor="#131413" stroked="f">
                <v:path arrowok="t"/>
                <v:fill/>
              </v:shape>
              <v:shape style="position:absolute;left:6198;top:-1664;width:312;height:72" coordorigin="6198,-1664" coordsize="312,72" path="m6461,-1609l6453,-1609,6453,-1607,6452,-1605,6448,-1599,6458,-1599,6459,-1600,6461,-1607,6461,-1609e" filled="t" fillcolor="#131413" stroked="f">
                <v:path arrowok="t"/>
                <v:fill/>
              </v:shape>
              <v:shape style="position:absolute;left:6198;top:-1664;width:312;height:72" coordorigin="6198,-1664" coordsize="312,72" path="m6460,-1638l6449,-1638,6453,-1630,6453,-1623,6462,-1623,6462,-1634,6460,-1638e" filled="t" fillcolor="#131413" stroked="f">
                <v:path arrowok="t"/>
                <v:fill/>
              </v:shape>
              <v:shape style="position:absolute;left:6198;top:-1664;width:312;height:72" coordorigin="6198,-1664" coordsize="312,72" path="m6477,-1610l6469,-1610,6469,-1603,6470,-1592,6502,-1592,6510,-1598,6510,-1599,6478,-1599,6477,-1606,6477,-1610e" filled="t" fillcolor="#131413" stroked="f">
                <v:path arrowok="t"/>
                <v:fill/>
              </v:shape>
              <v:shape style="position:absolute;left:6198;top:-1664;width:312;height:72" coordorigin="6198,-1664" coordsize="312,72" path="m6508,-1645l6479,-1645,6470,-1640,6470,-1622,6475,-1619,6499,-1613,6502,-1611,6502,-1602,6496,-1599,6510,-1599,6510,-1615,6507,-1619,6481,-1626,6478,-1627,6478,-1637,6486,-1638,6508,-1638,6508,-1645e" filled="t" fillcolor="#131413" stroked="f">
                <v:path arrowok="t"/>
                <v:fill/>
              </v:shape>
              <v:shape style="position:absolute;left:6198;top:-1664;width:312;height:72" coordorigin="6198,-1664" coordsize="312,72" path="m6508,-1638l6499,-1638,6500,-1633,6501,-1629,6509,-1629,6509,-1633,6508,-1638e" filled="t" fillcolor="#131413" stroked="f">
                <v:path arrowok="t"/>
                <v:fill/>
              </v:shape>
              <v:shape style="position:absolute;left:1791;top:-7615;width:8230;height:1453" type="#_x0000_t75">
                <v:imagedata r:id="rId74" o:title=""/>
              </v:shape>
              <v:shape style="position:absolute;left:6157;top:-4912;width:770;height:110" type="#_x0000_t75">
                <v:imagedata r:id="rId75" o:title=""/>
              </v:shape>
            </v:group>
            <v:group style="position:absolute;left:8199;top:-4894;width:55;height:69" coordorigin="8199,-4894" coordsize="55,69">
              <v:shape style="position:absolute;left:8199;top:-4894;width:55;height:69" coordorigin="8199,-4894" coordsize="55,69" path="m8242,-4894l8199,-4894,8199,-4825,8208,-4825,8208,-4854,8252,-4854,8252,-4855,8248,-4857,8244,-4859,8249,-4861,8250,-4862,8208,-4862,8208,-4886,8254,-4886,8254,-4890,8242,-4894e" filled="t" fillcolor="#131413" stroked="f">
                <v:path arrowok="t"/>
                <v:fill/>
              </v:shape>
            </v:group>
            <v:group style="position:absolute;left:8242;top:-4854;width:14;height:30" coordorigin="8242,-4854" coordsize="14,30">
              <v:shape style="position:absolute;left:8242;top:-4854;width:14;height:30" coordorigin="8242,-4854" coordsize="14,30" path="m8252,-4854l8242,-4854,8243,-4848,8243,-4833,8244,-4829,8245,-4825,8256,-4825,8256,-4826,8254,-4828,8253,-4829,8253,-4833,8252,-4854e" filled="t" fillcolor="#131413" stroked="f">
                <v:path arrowok="t"/>
                <v:fill/>
              </v:shape>
            </v:group>
            <v:group style="position:absolute;left:8236;top:-4886;width:18;height:24" coordorigin="8236,-4886" coordsize="18,24">
              <v:shape style="position:absolute;left:8236;top:-4886;width:18;height:24" coordorigin="8236,-4886" coordsize="18,24" path="m8254,-4886l8236,-4886,8244,-4885,8244,-4864,8237,-4862,8250,-4862,8254,-4865,8254,-4886e" filled="t" fillcolor="#131413" stroked="f">
                <v:path arrowok="t"/>
                <v:fill/>
              </v:shape>
            </v:group>
            <v:group style="position:absolute;left:8264;top:-4877;width:46;height:53" coordorigin="8264,-4877" coordsize="46,53">
              <v:shape style="position:absolute;left:8264;top:-4877;width:46;height:53" coordorigin="8264,-4877" coordsize="46,53" path="m8303,-4877l8271,-4877,8264,-4864,8264,-4834,8272,-4823,8295,-4823,8298,-4825,8306,-4830,8278,-4830,8273,-4836,8273,-4847,8310,-4847,8310,-4854,8273,-4854,8273,-4862,8279,-4869,8308,-4869,8303,-4877e" filled="t" fillcolor="#131413" stroked="f">
                <v:path arrowok="t"/>
                <v:fill/>
              </v:shape>
            </v:group>
            <v:group style="position:absolute;left:8296;top:-4840;width:14;height:10" coordorigin="8296,-4840" coordsize="14,10">
              <v:shape style="position:absolute;left:8296;top:-4840;width:14;height:10" coordorigin="8296,-4840" coordsize="14,10" path="m8309,-4840l8301,-4840,8301,-4838,8300,-4836,8296,-4830,8306,-4830,8307,-4831,8309,-4838,8309,-4840e" filled="t" fillcolor="#131413" stroked="f">
                <v:path arrowok="t"/>
                <v:fill/>
              </v:shape>
            </v:group>
            <v:group style="position:absolute;left:8297;top:-4869;width:13;height:15" coordorigin="8297,-4869" coordsize="13,15">
              <v:shape style="position:absolute;left:8297;top:-4869;width:13;height:15" coordorigin="8297,-4869" coordsize="13,15" path="m8308,-4869l8297,-4869,8301,-4862,8301,-4854,8310,-4854,8310,-4865,8308,-4869e" filled="t" fillcolor="#131413" stroked="f">
                <v:path arrowok="t"/>
                <v:fill/>
              </v:shape>
            </v:group>
            <v:group style="position:absolute;left:8317;top:-4869;width:42;height:46" coordorigin="8317,-4869" coordsize="42,46">
              <v:shape style="position:absolute;left:8317;top:-4869;width:42;height:46" coordorigin="8317,-4869" coordsize="42,46" path="m8360,-4869l8347,-4869,8351,-4867,8351,-4856,8349,-4855,8347,-4855,8319,-4852,8317,-4842,8317,-4829,8324,-4823,8343,-4823,8348,-4828,8350,-4830,8329,-4830,8326,-4833,8326,-4845,8333,-4847,8348,-4849,8350,-4849,8351,-4850,8360,-4850,8360,-4869e" filled="t" fillcolor="#131413" stroked="f">
                <v:path arrowok="t"/>
                <v:fill/>
              </v:shape>
            </v:group>
            <v:group style="position:absolute;left:8352;top:-4831;width:14;height:8" coordorigin="8352,-4831" coordsize="14,8">
              <v:shape style="position:absolute;left:8352;top:-4831;width:14;height:8" coordorigin="8352,-4831" coordsize="14,8" path="m8360,-4831l8352,-4831,8352,-4827,8353,-4824,8362,-4824,8364,-4824,8365,-4825,8365,-4830,8361,-4830,8360,-4831e" filled="t" fillcolor="#131413" stroked="f">
                <v:path arrowok="t"/>
                <v:fill/>
              </v:shape>
            </v:group>
            <v:group style="position:absolute;left:8343;top:-4850;width:16;height:20" coordorigin="8343,-4850" coordsize="16,20">
              <v:shape style="position:absolute;left:8343;top:-4850;width:16;height:20" coordorigin="8343,-4850" coordsize="16,20" path="m8360,-4850l8351,-4850,8351,-4835,8343,-4830,8350,-4830,8351,-4831,8360,-4831,8360,-4850e" filled="t" fillcolor="#131413" stroked="f">
                <v:path arrowok="t"/>
                <v:fill/>
              </v:shape>
            </v:group>
            <v:group style="position:absolute;left:8362;top:-4831;width:3;height:2" coordorigin="8362,-4831" coordsize="3,2">
              <v:shape style="position:absolute;left:8362;top:-4831;width:3;height:2" coordorigin="8362,-4831" coordsize="3,0" path="m8365,-4831l8362,-4830,8365,-4830,8365,-4831e" filled="t" fillcolor="#131413" stroked="f">
                <v:path arrowok="t"/>
                <v:fill/>
              </v:shape>
            </v:group>
            <v:group style="position:absolute;left:8320;top:-4877;width:40;height:17" coordorigin="8320,-4877" coordsize="40,17">
              <v:shape style="position:absolute;left:8320;top:-4877;width:40;height:17" coordorigin="8320,-4877" coordsize="40,17" path="m8345,-4877l8328,-4877,8320,-4872,8320,-4860,8328,-4860,8328,-4864,8330,-4869,8360,-4869,8360,-4875,8345,-4877e" filled="t" fillcolor="#131413" stroked="f">
                <v:path arrowok="t"/>
                <v:fill/>
              </v:shape>
            </v:group>
            <v:group style="position:absolute;left:8371;top:-4877;width:36;height:53" coordorigin="8371,-4877" coordsize="36,53">
              <v:shape style="position:absolute;left:8371;top:-4877;width:36;height:53" coordorigin="8371,-4877" coordsize="36,53" path="m8401,-4877l8379,-4877,8371,-4865,8371,-4839,8376,-4823,8398,-4823,8404,-4825,8407,-4830,8384,-4830,8380,-4839,8380,-4856,8380,-4869,8407,-4869,8405,-4871,8401,-4877e" filled="t" fillcolor="#131413" stroked="f">
                <v:path arrowok="t"/>
                <v:fill/>
              </v:shape>
            </v:group>
            <v:group style="position:absolute;left:8408;top:-4831;width:8;height:7" coordorigin="8408,-4831" coordsize="8,7">
              <v:shape style="position:absolute;left:8408;top:-4831;width:8;height:7" coordorigin="8408,-4831" coordsize="8,7" path="m8408,-4828l8416,-4828e" filled="f" stroked="t" strokeweight=".448pt" strokecolor="#131413">
                <v:path arrowok="t"/>
              </v:shape>
            </v:group>
            <v:group style="position:absolute;left:8399;top:-4869;width:17;height:38" coordorigin="8399,-4869" coordsize="17,38">
              <v:shape style="position:absolute;left:8399;top:-4869;width:17;height:38" coordorigin="8399,-4869" coordsize="17,38" path="m8407,-4869l8406,-4869,8407,-4856,8407,-4834,8399,-4830,8407,-4830,8408,-4831,8416,-4831,8416,-4868,8407,-4868,8407,-4869e" filled="t" fillcolor="#131413" stroked="f">
                <v:path arrowok="t"/>
                <v:fill/>
              </v:shape>
            </v:group>
            <v:group style="position:absolute;left:8407;top:-4894;width:9;height:26" coordorigin="8407,-4894" coordsize="9,26">
              <v:shape style="position:absolute;left:8407;top:-4894;width:9;height:26" coordorigin="8407,-4894" coordsize="9,26" path="m8407,-4881l8416,-4881e" filled="f" stroked="t" strokeweight="1.4pt" strokecolor="#131413">
                <v:path arrowok="t"/>
              </v:shape>
            </v:group>
            <v:group style="position:absolute;left:8424;top:-4841;width:42;height:18" coordorigin="8424,-4841" coordsize="42,18">
              <v:shape style="position:absolute;left:8424;top:-4841;width:42;height:18" coordorigin="8424,-4841" coordsize="42,18" path="m8433,-4841l8424,-4841,8425,-4835,8426,-4823,8458,-4823,8466,-4829,8466,-4830,8434,-4830,8433,-4837,8433,-4841e" filled="t" fillcolor="#131413" stroked="f">
                <v:path arrowok="t"/>
                <v:fill/>
              </v:shape>
            </v:group>
            <v:group style="position:absolute;left:8426;top:-4877;width:40;height:46" coordorigin="8426,-4877" coordsize="40,46">
              <v:shape style="position:absolute;left:8426;top:-4877;width:40;height:46" coordorigin="8426,-4877" coordsize="40,46" path="m8463,-4877l8435,-4877,8426,-4871,8426,-4853,8431,-4850,8448,-4846,8455,-4844,8458,-4842,8458,-4833,8452,-4830,8466,-4830,8466,-4847,8463,-4851,8437,-4857,8434,-4858,8434,-4868,8442,-4869,8464,-4869,8463,-4877e" filled="t" fillcolor="#131413" stroked="f">
                <v:path arrowok="t"/>
                <v:fill/>
              </v:shape>
            </v:group>
            <v:group style="position:absolute;left:8455;top:-4869;width:9;height:9" coordorigin="8455,-4869" coordsize="9,9">
              <v:shape style="position:absolute;left:8455;top:-4869;width:9;height:9" coordorigin="8455,-4869" coordsize="9,9" path="m8464,-4869l8455,-4869,8456,-4864,8456,-4861,8465,-4861,8465,-4864,8464,-4869e" filled="t" fillcolor="#131413" stroked="f">
                <v:path arrowok="t"/>
                <v:fill/>
              </v:shape>
            </v:group>
            <v:group style="position:absolute;left:8502;top:-4847;width:55;height:24" coordorigin="8502,-4847" coordsize="55,24">
              <v:shape style="position:absolute;left:8502;top:-4847;width:55;height:24" coordorigin="8502,-4847" coordsize="55,24" path="m8510,-4847l8502,-4847,8502,-4840,8503,-4835,8512,-4827,8517,-4823,8542,-4823,8557,-4827,8557,-4831,8521,-4831,8510,-4834,8510,-4847e" filled="t" fillcolor="#131413" stroked="f">
                <v:path arrowok="t"/>
                <v:fill/>
              </v:shape>
            </v:group>
            <v:group style="position:absolute;left:8504;top:-4896;width:53;height:65" coordorigin="8504,-4896" coordsize="53,65">
              <v:shape style="position:absolute;left:8504;top:-4896;width:53;height:65" coordorigin="8504,-4896" coordsize="53,65" path="m8552,-4896l8511,-4896,8504,-4885,8504,-4862,8514,-4859,8544,-4852,8548,-4850,8548,-4832,8536,-4831,8557,-4831,8557,-4855,8550,-4860,8521,-4867,8517,-4868,8513,-4870,8513,-4886,8523,-4888,8554,-4888,8552,-4896e" filled="t" fillcolor="#131413" stroked="f">
                <v:path arrowok="t"/>
                <v:fill/>
              </v:shape>
            </v:group>
            <v:group style="position:absolute;left:8537;top:-4888;width:18;height:14" coordorigin="8537,-4888" coordsize="18,14">
              <v:shape style="position:absolute;left:8537;top:-4888;width:18;height:14" coordorigin="8537,-4888" coordsize="18,14" path="m8554,-4888l8537,-4888,8546,-4884,8546,-4874,8555,-4874,8555,-4881,8554,-4888e" filled="t" fillcolor="#131413" stroked="f">
                <v:path arrowok="t"/>
                <v:fill/>
              </v:shape>
            </v:group>
            <v:group style="position:absolute;left:8570;top:-4868;width:17;height:44" coordorigin="8570,-4868" coordsize="17,44">
              <v:shape style="position:absolute;left:8570;top:-4868;width:17;height:44" coordorigin="8570,-4868" coordsize="17,44" path="m8578,-4868l8570,-4868,8570,-4829,8571,-4824,8581,-4824,8583,-4824,8586,-4825,8586,-4831,8578,-4831,8578,-4868e" filled="t" fillcolor="#131413" stroked="f">
                <v:path arrowok="t"/>
                <v:fill/>
              </v:shape>
            </v:group>
            <v:group style="position:absolute;left:8563;top:-4875;width:24;height:7" coordorigin="8563,-4875" coordsize="24,7">
              <v:shape style="position:absolute;left:8563;top:-4875;width:24;height:7" coordorigin="8563,-4875" coordsize="24,7" path="m8563,-4872l8586,-4872e" filled="f" stroked="t" strokeweight=".453pt" strokecolor="#131413">
                <v:path arrowok="t"/>
              </v:shape>
            </v:group>
            <v:group style="position:absolute;left:8570;top:-4889;width:9;height:14" coordorigin="8570,-4889" coordsize="9,14">
              <v:shape style="position:absolute;left:8570;top:-4889;width:9;height:14" coordorigin="8570,-4889" coordsize="9,14" path="m8570,-4882l8578,-4882e" filled="f" stroked="t" strokeweight=".806pt" strokecolor="#131413">
                <v:path arrowok="t"/>
              </v:shape>
            </v:group>
            <v:group style="position:absolute;left:8593;top:-4869;width:42;height:46" coordorigin="8593,-4869" coordsize="42,46">
              <v:shape style="position:absolute;left:8593;top:-4869;width:42;height:46" coordorigin="8593,-4869" coordsize="42,46" path="m8635,-4869l8623,-4869,8627,-4867,8627,-4856,8624,-4855,8622,-4855,8594,-4852,8593,-4842,8593,-4829,8599,-4823,8618,-4823,8624,-4828,8626,-4830,8604,-4830,8602,-4833,8602,-4845,8608,-4847,8623,-4849,8625,-4849,8626,-4850,8635,-4850,8635,-4869e" filled="t" fillcolor="#131413" stroked="f">
                <v:path arrowok="t"/>
                <v:fill/>
              </v:shape>
            </v:group>
            <v:group style="position:absolute;left:8627;top:-4831;width:14;height:8" coordorigin="8627,-4831" coordsize="14,8">
              <v:shape style="position:absolute;left:8627;top:-4831;width:14;height:8" coordorigin="8627,-4831" coordsize="14,8" path="m8635,-4831l8627,-4831,8627,-4827,8628,-4824,8638,-4824,8639,-4824,8641,-4825,8641,-4830,8636,-4830,8635,-4831e" filled="t" fillcolor="#131413" stroked="f">
                <v:path arrowok="t"/>
                <v:fill/>
              </v:shape>
            </v:group>
            <v:group style="position:absolute;left:8619;top:-4850;width:16;height:20" coordorigin="8619,-4850" coordsize="16,20">
              <v:shape style="position:absolute;left:8619;top:-4850;width:16;height:20" coordorigin="8619,-4850" coordsize="16,20" path="m8635,-4850l8626,-4850,8626,-4835,8619,-4830,8626,-4830,8627,-4831,8635,-4831,8635,-4850e" filled="t" fillcolor="#131413" stroked="f">
                <v:path arrowok="t"/>
                <v:fill/>
              </v:shape>
            </v:group>
            <v:group style="position:absolute;left:8638;top:-4831;width:3;height:2" coordorigin="8638,-4831" coordsize="3,2">
              <v:shape style="position:absolute;left:8638;top:-4831;width:3;height:2" coordorigin="8638,-4831" coordsize="3,0" path="m8641,-4831l8638,-4830,8641,-4830,8641,-4831e" filled="t" fillcolor="#131413" stroked="f">
                <v:path arrowok="t"/>
                <v:fill/>
              </v:shape>
            </v:group>
            <v:group style="position:absolute;left:8595;top:-4877;width:40;height:17" coordorigin="8595,-4877" coordsize="40,17">
              <v:shape style="position:absolute;left:8595;top:-4877;width:40;height:17" coordorigin="8595,-4877" coordsize="40,17" path="m8620,-4877l8604,-4877,8596,-4872,8595,-4860,8603,-4860,8604,-4864,8605,-4869,8635,-4869,8635,-4875,8620,-4877e" filled="t" fillcolor="#131413" stroked="f">
                <v:path arrowok="t"/>
                <v:fill/>
              </v:shape>
            </v:group>
            <v:group style="position:absolute;left:8650;top:-4868;width:17;height:44" coordorigin="8650,-4868" coordsize="17,44">
              <v:shape style="position:absolute;left:8650;top:-4868;width:17;height:44" coordorigin="8650,-4868" coordsize="17,44" path="m8659,-4868l8650,-4868,8650,-4829,8652,-4824,8661,-4824,8664,-4824,8667,-4825,8667,-4831,8659,-4831,8659,-4868e" filled="t" fillcolor="#131413" stroked="f">
                <v:path arrowok="t"/>
                <v:fill/>
              </v:shape>
            </v:group>
            <v:group style="position:absolute;left:8643;top:-4875;width:24;height:7" coordorigin="8643,-4875" coordsize="24,7">
              <v:shape style="position:absolute;left:8643;top:-4875;width:24;height:7" coordorigin="8643,-4875" coordsize="24,7" path="m8643,-4872l8667,-4872e" filled="f" stroked="t" strokeweight=".453pt" strokecolor="#131413">
                <v:path arrowok="t"/>
              </v:shape>
            </v:group>
            <v:group style="position:absolute;left:8650;top:-4889;width:9;height:14" coordorigin="8650,-4889" coordsize="9,14">
              <v:shape style="position:absolute;left:8650;top:-4889;width:9;height:14" coordorigin="8650,-4889" coordsize="9,14" path="m8650,-4882l8659,-4882e" filled="f" stroked="t" strokeweight=".806pt" strokecolor="#131413">
                <v:path arrowok="t"/>
              </v:shape>
            </v:group>
            <v:group style="position:absolute;left:8676;top:-4875;width:32;height:52" coordorigin="8676,-4875" coordsize="32,52">
              <v:shape style="position:absolute;left:8676;top:-4875;width:32;height:52" coordorigin="8676,-4875" coordsize="32,52" path="m8684,-4875l8676,-4875,8676,-4827,8685,-4823,8700,-4823,8705,-4826,8707,-4830,8688,-4830,8684,-4833,8684,-4875e" filled="t" fillcolor="#131413" stroked="f">
                <v:path arrowok="t"/>
                <v:fill/>
              </v:shape>
            </v:group>
            <v:group style="position:absolute;left:8708;top:-4832;width:8;height:8" coordorigin="8708,-4832" coordsize="8,8">
              <v:shape style="position:absolute;left:8708;top:-4832;width:8;height:8" coordorigin="8708,-4832" coordsize="8,8" path="m8716,-4832l8708,-4832,8708,-4832,8708,-4825,8716,-4825,8716,-4832e" filled="t" fillcolor="#131413" stroked="f">
                <v:path arrowok="t"/>
                <v:fill/>
              </v:shape>
            </v:group>
            <v:group style="position:absolute;left:8705;top:-4875;width:12;height:45" coordorigin="8705,-4875" coordsize="12,45">
              <v:shape style="position:absolute;left:8705;top:-4875;width:12;height:45" coordorigin="8705,-4875" coordsize="12,45" path="m8716,-4875l8708,-4875,8708,-4840,8705,-4830,8707,-4830,8708,-4832,8716,-4832,8716,-4875e" filled="t" fillcolor="#131413" stroked="f">
                <v:path arrowok="t"/>
                <v:fill/>
              </v:shape>
            </v:group>
            <v:group style="position:absolute;left:8726;top:-4841;width:42;height:18" coordorigin="8726,-4841" coordsize="42,18">
              <v:shape style="position:absolute;left:8726;top:-4841;width:42;height:18" coordorigin="8726,-4841" coordsize="42,18" path="m8734,-4841l8726,-4841,8726,-4835,8728,-4823,8759,-4823,8768,-4829,8768,-4830,8736,-4830,8734,-4837,8734,-4841e" filled="t" fillcolor="#131413" stroked="f">
                <v:path arrowok="t"/>
                <v:fill/>
              </v:shape>
            </v:group>
            <v:group style="position:absolute;left:8728;top:-4877;width:40;height:46" coordorigin="8728,-4877" coordsize="40,46">
              <v:shape style="position:absolute;left:8728;top:-4877;width:40;height:46" coordorigin="8728,-4877" coordsize="40,46" path="m8765,-4877l8737,-4877,8728,-4871,8728,-4853,8732,-4850,8749,-4846,8756,-4844,8759,-4842,8759,-4833,8754,-4830,8768,-4830,8768,-4847,8764,-4851,8738,-4857,8736,-4858,8736,-4868,8743,-4869,8766,-4869,8765,-4877e" filled="t" fillcolor="#131413" stroked="f">
                <v:path arrowok="t"/>
                <v:fill/>
              </v:shape>
            </v:group>
            <v:group style="position:absolute;left:8757;top:-4869;width:10;height:9" coordorigin="8757,-4869" coordsize="10,9">
              <v:shape style="position:absolute;left:8757;top:-4869;width:10;height:9" coordorigin="8757,-4869" coordsize="10,9" path="m8766,-4869l8757,-4869,8758,-4864,8758,-4861,8766,-4861,8766,-4864,8766,-4869e" filled="t" fillcolor="#131413" stroked="f">
                <v:path arrowok="t"/>
                <v:fill/>
              </v:shape>
              <v:shape style="position:absolute;left:3265;top:-4898;width:1292;height:92" type="#_x0000_t75">
                <v:imagedata r:id="rId76" o:title=""/>
              </v:shape>
              <v:shape style="position:absolute;left:4214;top:-6034;width:500;height:316" type="#_x0000_t75">
                <v:imagedata r:id="rId77" o:title=""/>
              </v:shape>
            </v:group>
            <v:group style="position:absolute;left:2113;top:-438;width:56;height:71" coordorigin="2113,-438" coordsize="56,71">
              <v:shape style="position:absolute;left:2113;top:-438;width:56;height:71" coordorigin="2113,-438" coordsize="56,71" path="m2162,-438l2145,-438,2124,-431,2113,-413,2117,-383,2129,-368,2151,-367,2161,-373,2128,-373,2122,-386,2122,-420,2132,-430,2169,-430,2162,-438e" filled="t" fillcolor="#131413" stroked="f">
                <v:path arrowok="t"/>
                <v:fill/>
              </v:shape>
            </v:group>
            <v:group style="position:absolute;left:2151;top:-392;width:17;height:19" coordorigin="2151,-392" coordsize="17,19">
              <v:shape style="position:absolute;left:2151;top:-392;width:17;height:19" coordorigin="2151,-392" coordsize="17,19" path="m2165,-392l2161,-376,2151,-373,2161,-373,2168,-377,2165,-392e" filled="t" fillcolor="#131413" stroked="f">
                <v:path arrowok="t"/>
                <v:fill/>
              </v:shape>
            </v:group>
            <v:group style="position:absolute;left:2151;top:-430;width:22;height:14" coordorigin="2151,-430" coordsize="22,14">
              <v:shape style="position:absolute;left:2151;top:-430;width:22;height:14" coordorigin="2151,-430" coordsize="22,14" path="m2169,-430l2151,-430,2161,-427,2164,-415,2173,-415,2172,-427,2169,-430e" filled="t" fillcolor="#131413" stroked="f">
                <v:path arrowok="t"/>
                <v:fill/>
              </v:shape>
            </v:group>
            <v:group style="position:absolute;left:2181;top:-419;width:44;height:53" coordorigin="2181,-419" coordsize="44,53">
              <v:shape style="position:absolute;left:2181;top:-419;width:44;height:53" coordorigin="2181,-419" coordsize="44,53" path="m2221,-419l2188,-419,2181,-405,2181,-379,2188,-365,2221,-365,2225,-373,2192,-373,2190,-385,2190,-399,2192,-411,2225,-411,2221,-419e" filled="t" fillcolor="#131413" stroked="f">
                <v:path arrowok="t"/>
                <v:fill/>
              </v:shape>
            </v:group>
            <v:group style="position:absolute;left:2217;top:-411;width:11;height:39" coordorigin="2217,-411" coordsize="11,39">
              <v:shape style="position:absolute;left:2217;top:-411;width:11;height:39" coordorigin="2217,-411" coordsize="11,39" path="m2225,-411l2217,-411,2219,-399,2219,-385,2217,-373,2225,-373,2228,-379,2228,-405,2225,-411e" filled="t" fillcolor="#131413" stroked="f">
                <v:path arrowok="t"/>
                <v:fill/>
              </v:shape>
            </v:group>
            <v:group style="position:absolute;left:2237;top:-417;width:14;height:51" coordorigin="2237,-417" coordsize="14,51">
              <v:shape style="position:absolute;left:2237;top:-417;width:14;height:51" coordorigin="2237,-417" coordsize="14,51" path="m2245,-417l2237,-417,2237,-367,2246,-367,2246,-408,2252,-410,2245,-410,2245,-417e" filled="t" fillcolor="#131413" stroked="f">
                <v:path arrowok="t"/>
                <v:fill/>
              </v:shape>
            </v:group>
            <v:group style="position:absolute;left:2265;top:-411;width:15;height:44" coordorigin="2265,-411" coordsize="15,44">
              <v:shape style="position:absolute;left:2265;top:-411;width:15;height:44" coordorigin="2265,-411" coordsize="15,44" path="m2274,-411l2265,-411,2267,-406,2267,-367,2276,-367,2276,-404,2280,-411,2274,-411,2274,-411e" filled="t" fillcolor="#131413" stroked="f">
                <v:path arrowok="t"/>
                <v:fill/>
              </v:shape>
            </v:group>
            <v:group style="position:absolute;left:2295;top:-411;width:11;height:44" coordorigin="2295,-411" coordsize="11,44">
              <v:shape style="position:absolute;left:2295;top:-411;width:11;height:44" coordorigin="2295,-411" coordsize="11,44" path="m2305,-411l2295,-411,2297,-406,2297,-367,2305,-367,2305,-411e" filled="t" fillcolor="#131413" stroked="f">
                <v:path arrowok="t"/>
                <v:fill/>
              </v:shape>
            </v:group>
            <v:group style="position:absolute;left:2245;top:-419;width:28;height:9" coordorigin="2245,-419" coordsize="28,9">
              <v:shape style="position:absolute;left:2245;top:-419;width:28;height:9" coordorigin="2245,-419" coordsize="28,9" path="m2270,-419l2252,-419,2247,-413,2245,-410,2252,-410,2254,-411,2274,-411,2270,-419e" filled="t" fillcolor="#131413" stroked="f">
                <v:path arrowok="t"/>
                <v:fill/>
              </v:shape>
            </v:group>
            <v:group style="position:absolute;left:2274;top:-419;width:31;height:8" coordorigin="2274,-419" coordsize="31,8">
              <v:shape style="position:absolute;left:2274;top:-419;width:31;height:8" coordorigin="2274,-419" coordsize="31,8" path="m2295,-419l2282,-419,2278,-415,2274,-411,2280,-411,2280,-411,2305,-411,2305,-416,2295,-419e" filled="t" fillcolor="#131413" stroked="f">
                <v:path arrowok="t"/>
                <v:fill/>
              </v:shape>
            </v:group>
            <v:group style="position:absolute;left:2319;top:-417;width:14;height:51" coordorigin="2319,-417" coordsize="14,51">
              <v:shape style="position:absolute;left:2319;top:-417;width:14;height:51" coordorigin="2319,-417" coordsize="14,51" path="m2327,-417l2319,-417,2319,-367,2327,-367,2327,-408,2333,-410,2327,-410,2327,-417e" filled="t" fillcolor="#131413" stroked="f">
                <v:path arrowok="t"/>
                <v:fill/>
              </v:shape>
            </v:group>
            <v:group style="position:absolute;left:2347;top:-411;width:15;height:44" coordorigin="2347,-411" coordsize="15,44">
              <v:shape style="position:absolute;left:2347;top:-411;width:15;height:44" coordorigin="2347,-411" coordsize="15,44" path="m2356,-411l2347,-411,2349,-406,2349,-367,2357,-367,2357,-404,2362,-411,2356,-411,2356,-411e" filled="t" fillcolor="#131413" stroked="f">
                <v:path arrowok="t"/>
                <v:fill/>
              </v:shape>
            </v:group>
            <v:group style="position:absolute;left:2376;top:-411;width:11;height:44" coordorigin="2376,-411" coordsize="11,44">
              <v:shape style="position:absolute;left:2376;top:-411;width:11;height:44" coordorigin="2376,-411" coordsize="11,44" path="m2387,-411l2376,-411,2379,-406,2379,-367,2387,-367,2387,-411e" filled="t" fillcolor="#131413" stroked="f">
                <v:path arrowok="t"/>
                <v:fill/>
              </v:shape>
            </v:group>
            <v:group style="position:absolute;left:2327;top:-419;width:28;height:9" coordorigin="2327,-419" coordsize="28,9">
              <v:shape style="position:absolute;left:2327;top:-419;width:28;height:9" coordorigin="2327,-419" coordsize="28,9" path="m2351,-419l2333,-419,2329,-413,2327,-410,2333,-410,2336,-411,2356,-411,2351,-419e" filled="t" fillcolor="#131413" stroked="f">
                <v:path arrowok="t"/>
                <v:fill/>
              </v:shape>
            </v:group>
            <v:group style="position:absolute;left:2356;top:-419;width:31;height:8" coordorigin="2356,-419" coordsize="31,8">
              <v:shape style="position:absolute;left:2356;top:-419;width:31;height:8" coordorigin="2356,-419" coordsize="31,8" path="m2377,-419l2363,-419,2360,-415,2356,-411,2362,-411,2362,-411,2387,-411,2387,-416,2377,-419e" filled="t" fillcolor="#131413" stroked="f">
                <v:path arrowok="t"/>
                <v:fill/>
              </v:shape>
            </v:group>
            <v:group style="position:absolute;left:2397;top:-412;width:42;height:46" coordorigin="2397,-412" coordsize="42,46">
              <v:shape style="position:absolute;left:2397;top:-412;width:42;height:46" coordorigin="2397,-412" coordsize="42,46" path="m2439,-412l2427,-412,2431,-409,2431,-398,2429,-398,2427,-397,2398,-394,2397,-384,2397,-371,2404,-365,2423,-365,2428,-370,2430,-372,2409,-372,2406,-376,2406,-388,2413,-389,2417,-389,2427,-391,2429,-391,2431,-393,2439,-393,2439,-412e" filled="t" fillcolor="#131413" stroked="f">
                <v:path arrowok="t"/>
                <v:fill/>
              </v:shape>
            </v:group>
            <v:group style="position:absolute;left:2431;top:-374;width:14;height:8" coordorigin="2431,-374" coordsize="14,8">
              <v:shape style="position:absolute;left:2431;top:-374;width:14;height:8" coordorigin="2431,-374" coordsize="14,8" path="m2439,-374l2431,-374,2432,-370,2433,-366,2442,-366,2444,-366,2445,-367,2445,-373,2440,-373,2439,-373e" filled="t" fillcolor="#131413" stroked="f">
                <v:path arrowok="t"/>
                <v:fill/>
              </v:shape>
            </v:group>
            <v:group style="position:absolute;left:2423;top:-393;width:16;height:20" coordorigin="2423,-393" coordsize="16,20">
              <v:shape style="position:absolute;left:2423;top:-393;width:16;height:20" coordorigin="2423,-393" coordsize="16,20" path="m2439,-393l2431,-393,2431,-377,2423,-372,2430,-372,2431,-374,2439,-374,2439,-393e" filled="t" fillcolor="#131413" stroked="f">
                <v:path arrowok="t"/>
                <v:fill/>
              </v:shape>
            </v:group>
            <v:group style="position:absolute;left:2442;top:-373;width:3;height:2" coordorigin="2442,-373" coordsize="3,2">
              <v:shape style="position:absolute;left:2442;top:-373;width:3;height:2" coordorigin="2442,-373" coordsize="3,0" path="m2445,-373l2442,-373,2445,-373,2445,-373e" filled="t" fillcolor="#131413" stroked="f">
                <v:path arrowok="t"/>
                <v:fill/>
              </v:shape>
            </v:group>
            <v:group style="position:absolute;left:2400;top:-419;width:40;height:17" coordorigin="2400,-419" coordsize="40,17">
              <v:shape style="position:absolute;left:2400;top:-419;width:40;height:17" coordorigin="2400,-419" coordsize="40,17" path="m2425,-419l2408,-419,2400,-414,2400,-402,2407,-402,2408,-406,2409,-412,2439,-412,2439,-418,2425,-419e" filled="t" fillcolor="#131413" stroked="f">
                <v:path arrowok="t"/>
                <v:fill/>
              </v:shape>
            </v:group>
            <v:group style="position:absolute;left:2453;top:-417;width:14;height:51" coordorigin="2453,-417" coordsize="14,51">
              <v:shape style="position:absolute;left:2453;top:-417;width:14;height:51" coordorigin="2453,-417" coordsize="14,51" path="m2461,-417l2453,-417,2453,-367,2462,-367,2462,-408,2468,-410,2461,-410,2461,-417e" filled="t" fillcolor="#131413" stroked="f">
                <v:path arrowok="t"/>
                <v:fill/>
              </v:shape>
            </v:group>
            <v:group style="position:absolute;left:2483;top:-411;width:11;height:44" coordorigin="2483,-411" coordsize="11,44">
              <v:shape style="position:absolute;left:2483;top:-411;width:11;height:44" coordorigin="2483,-411" coordsize="11,44" path="m2494,-411l2483,-411,2486,-407,2486,-367,2494,-367,2494,-411e" filled="t" fillcolor="#131413" stroked="f">
                <v:path arrowok="t"/>
                <v:fill/>
              </v:shape>
            </v:group>
            <v:group style="position:absolute;left:2461;top:-419;width:33;height:9" coordorigin="2461,-419" coordsize="33,9">
              <v:shape style="position:absolute;left:2461;top:-419;width:33;height:9" coordorigin="2461,-419" coordsize="33,9" path="m2485,-419l2468,-419,2463,-413,2461,-410,2468,-410,2470,-411,2494,-411,2494,-416,2485,-419e" filled="t" fillcolor="#131413" stroked="f">
                <v:path arrowok="t"/>
                <v:fill/>
              </v:shape>
            </v:group>
            <v:group style="position:absolute;left:2504;top:-419;width:36;height:53" coordorigin="2504,-419" coordsize="36,53">
              <v:shape style="position:absolute;left:2504;top:-419;width:36;height:53" coordorigin="2504,-419" coordsize="36,53" path="m2534,-419l2512,-419,2504,-408,2504,-381,2509,-365,2531,-365,2537,-367,2540,-373,2517,-373,2513,-381,2513,-399,2513,-411,2540,-411,2538,-413,2534,-419e" filled="t" fillcolor="#131413" stroked="f">
                <v:path arrowok="t"/>
                <v:fill/>
              </v:shape>
            </v:group>
            <v:group style="position:absolute;left:2541;top:-374;width:8;height:7" coordorigin="2541,-374" coordsize="8,7">
              <v:shape style="position:absolute;left:2541;top:-374;width:8;height:7" coordorigin="2541,-374" coordsize="8,7" path="m2541,-370l2549,-370e" filled="f" stroked="t" strokeweight=".447pt" strokecolor="#131413">
                <v:path arrowok="t"/>
              </v:shape>
            </v:group>
            <v:group style="position:absolute;left:2532;top:-411;width:17;height:38" coordorigin="2532,-411" coordsize="17,38">
              <v:shape style="position:absolute;left:2532;top:-411;width:17;height:38" coordorigin="2532,-411" coordsize="17,38" path="m2540,-411l2539,-411,2540,-399,2540,-376,2532,-373,2540,-373,2541,-374,2549,-374,2549,-410,2540,-410,2540,-411e" filled="t" fillcolor="#131413" stroked="f">
                <v:path arrowok="t"/>
                <v:fill/>
              </v:shape>
            </v:group>
            <v:group style="position:absolute;left:2540;top:-436;width:9;height:26" coordorigin="2540,-436" coordsize="9,26">
              <v:shape style="position:absolute;left:2540;top:-436;width:9;height:26" coordorigin="2540,-436" coordsize="9,26" path="m2540,-423l2549,-423e" filled="f" stroked="t" strokeweight="1.4pt" strokecolor="#131413">
                <v:path arrowok="t"/>
              </v:shape>
            </v:group>
            <v:group style="position:absolute;left:2557;top:-383;width:42;height:18" coordorigin="2557,-383" coordsize="42,18">
              <v:shape style="position:absolute;left:2557;top:-383;width:42;height:18" coordorigin="2557,-383" coordsize="42,18" path="m2566,-383l2557,-383,2558,-377,2559,-365,2591,-365,2599,-372,2599,-373,2567,-373,2566,-379,2566,-383e" filled="t" fillcolor="#131413" stroked="f">
                <v:path arrowok="t"/>
                <v:fill/>
              </v:shape>
            </v:group>
            <v:group style="position:absolute;left:2559;top:-419;width:40;height:46" coordorigin="2559,-419" coordsize="40,46">
              <v:shape style="position:absolute;left:2559;top:-419;width:40;height:46" coordorigin="2559,-419" coordsize="40,46" path="m2596,-419l2568,-419,2559,-414,2559,-396,2564,-392,2588,-386,2591,-385,2591,-375,2585,-373,2599,-373,2599,-389,2596,-393,2570,-399,2567,-400,2567,-411,2575,-411,2597,-411,2596,-419e" filled="t" fillcolor="#131413" stroked="f">
                <v:path arrowok="t"/>
                <v:fill/>
              </v:shape>
            </v:group>
            <v:group style="position:absolute;left:2588;top:-411;width:10;height:9" coordorigin="2588,-411" coordsize="10,9">
              <v:shape style="position:absolute;left:2588;top:-411;width:10;height:9" coordorigin="2588,-411" coordsize="10,9" path="m2597,-411l2588,-411,2589,-406,2589,-403,2598,-403,2598,-406,2597,-411e" filled="t" fillcolor="#131413" stroked="f">
                <v:path arrowok="t"/>
                <v:fill/>
              </v:shape>
            </v:group>
            <v:group style="position:absolute;left:8414;top:-1101;width:313;height:72" coordorigin="8414,-1101" coordsize="313,72">
              <v:shape style="position:absolute;left:8414;top:-1101;width:313;height:72" coordorigin="8414,-1101" coordsize="313,72" path="m8425,-1100l8414,-1100,8414,-1031,8423,-1031,8423,-1087,8433,-1087,8425,-1100e" filled="t" fillcolor="#131413" stroked="f">
                <v:path arrowok="t"/>
                <v:fill/>
              </v:shape>
              <v:shape style="position:absolute;left:8414;top:-1101;width:313;height:72" coordorigin="8414,-1101" coordsize="313,72" path="m8433,-1087l8423,-1087,8458,-1031,8469,-1031,8469,-1044,8460,-1044,8433,-1087e" filled="t" fillcolor="#131413" stroked="f">
                <v:path arrowok="t"/>
                <v:fill/>
              </v:shape>
              <v:shape style="position:absolute;left:8414;top:-1101;width:313;height:72" coordorigin="8414,-1101" coordsize="313,72" path="m8469,-1100l8460,-1100,8460,-1044,8469,-1044,8469,-1100e" filled="t" fillcolor="#131413" stroked="f">
                <v:path arrowok="t"/>
                <v:fill/>
              </v:shape>
              <v:shape style="position:absolute;left:8414;top:-1101;width:313;height:72" coordorigin="8414,-1101" coordsize="313,72" path="m8519,-1083l8487,-1083,8479,-1069,8479,-1043,8487,-1029,8519,-1029,8523,-1037,8491,-1037,8488,-1049,8488,-1063,8491,-1075,8523,-1075,8519,-1083e" filled="t" fillcolor="#131413" stroked="f">
                <v:path arrowok="t"/>
                <v:fill/>
              </v:shape>
              <v:shape style="position:absolute;left:8414;top:-1101;width:313;height:72" coordorigin="8414,-1101" coordsize="313,72" path="m8523,-1075l8515,-1075,8518,-1063,8518,-1049,8515,-1037,8523,-1037,8527,-1043,8527,-1069,8523,-1075e" filled="t" fillcolor="#131413" stroked="f">
                <v:path arrowok="t"/>
                <v:fill/>
              </v:shape>
              <v:shape style="position:absolute;left:8414;top:-1101;width:313;height:72" coordorigin="8414,-1101" coordsize="313,72" path="m8547,-1074l8538,-1074,8538,-1035,8540,-1030,8549,-1030,8552,-1030,8555,-1031,8555,-1037,8547,-1037,8547,-1074e" filled="t" fillcolor="#131413" stroked="f">
                <v:path arrowok="t"/>
                <v:fill/>
              </v:shape>
              <v:shape style="position:absolute;left:8414;top:-1101;width:313;height:72" coordorigin="8414,-1101" coordsize="313,72" path="m8555,-1081l8531,-1081,8531,-1074,8555,-1074,8555,-1081e" filled="t" fillcolor="#131413" stroked="f">
                <v:path arrowok="t"/>
                <v:fill/>
              </v:shape>
              <v:shape style="position:absolute;left:8414;top:-1101;width:313;height:72" coordorigin="8414,-1101" coordsize="313,72" path="m8547,-1095l8538,-1095,8538,-1081,8547,-1081,8547,-1095e" filled="t" fillcolor="#131413" stroked="f">
                <v:path arrowok="t"/>
                <v:fill/>
              </v:shape>
              <v:shape style="position:absolute;left:8414;top:-1101;width:313;height:72" coordorigin="8414,-1101" coordsize="313,72" path="m8572,-1081l8564,-1081,8564,-1031,8572,-1031,8572,-1081e" filled="t" fillcolor="#131413" stroked="f">
                <v:path arrowok="t"/>
                <v:fill/>
              </v:shape>
              <v:shape style="position:absolute;left:8414;top:-1101;width:313;height:72" coordorigin="8414,-1101" coordsize="313,72" path="m8572,-1100l8564,-1100,8564,-1090,8572,-1090,8572,-1100e" filled="t" fillcolor="#131413" stroked="f">
                <v:path arrowok="t"/>
                <v:fill/>
              </v:shape>
              <v:shape style="position:absolute;left:8414;top:-1101;width:313;height:72" coordorigin="8414,-1101" coordsize="313,72" path="m8595,-1074l8587,-1074,8587,-1031,8595,-1031,8595,-1074e" filled="t" fillcolor="#131413" stroked="f">
                <v:path arrowok="t"/>
                <v:fill/>
              </v:shape>
              <v:shape style="position:absolute;left:8414;top:-1101;width:313;height:72" coordorigin="8414,-1101" coordsize="313,72" path="m8604,-1081l8580,-1081,8580,-1074,8604,-1074,8604,-1081e" filled="t" fillcolor="#131413" stroked="f">
                <v:path arrowok="t"/>
                <v:fill/>
              </v:shape>
              <v:shape style="position:absolute;left:8414;top:-1101;width:313;height:72" coordorigin="8414,-1101" coordsize="313,72" path="m8591,-1101l8587,-1097,8587,-1081,8595,-1081,8595,-1091,8596,-1093,8604,-1093,8604,-1101,8591,-1101e" filled="t" fillcolor="#131413" stroked="f">
                <v:path arrowok="t"/>
                <v:fill/>
              </v:shape>
              <v:shape style="position:absolute;left:8414;top:-1101;width:313;height:72" coordorigin="8414,-1101" coordsize="313,72" path="m8604,-1093l8596,-1093,8604,-1093e" filled="t" fillcolor="#131413" stroked="f">
                <v:path arrowok="t"/>
                <v:fill/>
              </v:shape>
              <v:shape style="position:absolute;left:8414;top:-1101;width:313;height:72" coordorigin="8414,-1101" coordsize="313,72" path="m8622,-1081l8613,-1081,8613,-1031,8622,-1031,8622,-1081e" filled="t" fillcolor="#131413" stroked="f">
                <v:path arrowok="t"/>
                <v:fill/>
              </v:shape>
              <v:shape style="position:absolute;left:8414;top:-1101;width:313;height:72" coordorigin="8414,-1101" coordsize="313,72" path="m8622,-1100l8613,-1100,8613,-1090,8622,-1090,8622,-1100e" filled="t" fillcolor="#131413" stroked="f">
                <v:path arrowok="t"/>
                <v:fill/>
              </v:shape>
              <v:shape style="position:absolute;left:8414;top:-1101;width:313;height:72" coordorigin="8414,-1101" coordsize="313,72" path="m8671,-1083l8639,-1083,8632,-1070,8632,-1040,8640,-1029,8663,-1029,8666,-1031,8674,-1036,8646,-1036,8641,-1043,8641,-1053,8678,-1053,8678,-1060,8641,-1060,8641,-1068,8647,-1075,8675,-1075,8671,-1083e" filled="t" fillcolor="#131413" stroked="f">
                <v:path arrowok="t"/>
                <v:fill/>
              </v:shape>
              <v:shape style="position:absolute;left:8414;top:-1101;width:313;height:72" coordorigin="8414,-1101" coordsize="313,72" path="m8677,-1046l8669,-1046,8668,-1044,8668,-1043,8664,-1036,8674,-1036,8675,-1037,8677,-1044,8677,-1046e" filled="t" fillcolor="#131413" stroked="f">
                <v:path arrowok="t"/>
                <v:fill/>
              </v:shape>
              <v:shape style="position:absolute;left:8414;top:-1101;width:313;height:72" coordorigin="8414,-1101" coordsize="313,72" path="m8675,-1075l8665,-1075,8669,-1068,8669,-1060,8678,-1060,8678,-1071,8675,-1075e" filled="t" fillcolor="#131413" stroked="f">
                <v:path arrowok="t"/>
                <v:fill/>
              </v:shape>
              <v:shape style="position:absolute;left:8414;top:-1101;width:313;height:72" coordorigin="8414,-1101" coordsize="313,72" path="m8693,-1047l8685,-1047,8685,-1041,8686,-1029,8718,-1029,8727,-1035,8727,-1036,8694,-1036,8693,-1043,8693,-1047e" filled="t" fillcolor="#131413" stroked="f">
                <v:path arrowok="t"/>
                <v:fill/>
              </v:shape>
              <v:shape style="position:absolute;left:8414;top:-1101;width:313;height:72" coordorigin="8414,-1101" coordsize="313,72" path="m8724,-1083l8696,-1083,8686,-1078,8686,-1059,8691,-1056,8715,-1050,8718,-1049,8718,-1039,8713,-1036,8727,-1036,8727,-1053,8723,-1057,8697,-1063,8695,-1064,8695,-1074,8702,-1075,8724,-1075,8724,-1083e" filled="t" fillcolor="#131413" stroked="f">
                <v:path arrowok="t"/>
                <v:fill/>
              </v:shape>
              <v:shape style="position:absolute;left:8414;top:-1101;width:313;height:72" coordorigin="8414,-1101" coordsize="313,72" path="m8724,-1075l8715,-1075,8717,-1070,8717,-1067,8725,-1067,8725,-1070,8724,-1075e" filled="t" fillcolor="#131413" stroked="f">
                <v:path arrowok="t"/>
                <v:fill/>
              </v:shape>
            </v:group>
            <v:group style="position:absolute;left:3359;top:-1101;width:313;height:72" coordorigin="3359,-1101" coordsize="313,72">
              <v:shape style="position:absolute;left:3359;top:-1101;width:313;height:72" coordorigin="3359,-1101" coordsize="313,72" path="m3370,-1100l3359,-1100,3359,-1031,3368,-1031,3368,-1087,3378,-1087,3370,-1100e" filled="t" fillcolor="#131413" stroked="f">
                <v:path arrowok="t"/>
                <v:fill/>
              </v:shape>
              <v:shape style="position:absolute;left:3359;top:-1101;width:313;height:72" coordorigin="3359,-1101" coordsize="313,72" path="m3378,-1087l3368,-1087,3403,-1031,3414,-1031,3414,-1044,3405,-1044,3378,-1087e" filled="t" fillcolor="#131413" stroked="f">
                <v:path arrowok="t"/>
                <v:fill/>
              </v:shape>
              <v:shape style="position:absolute;left:3359;top:-1101;width:313;height:72" coordorigin="3359,-1101" coordsize="313,72" path="m3414,-1100l3405,-1100,3405,-1044,3414,-1044,3414,-1100e" filled="t" fillcolor="#131413" stroked="f">
                <v:path arrowok="t"/>
                <v:fill/>
              </v:shape>
              <v:shape style="position:absolute;left:3359;top:-1101;width:313;height:72" coordorigin="3359,-1101" coordsize="313,72" path="m3464,-1083l3432,-1083,3424,-1069,3424,-1043,3432,-1029,3464,-1029,3468,-1037,3436,-1037,3433,-1049,3433,-1063,3436,-1075,3468,-1075,3464,-1083e" filled="t" fillcolor="#131413" stroked="f">
                <v:path arrowok="t"/>
                <v:fill/>
              </v:shape>
              <v:shape style="position:absolute;left:3359;top:-1101;width:313;height:72" coordorigin="3359,-1101" coordsize="313,72" path="m3468,-1075l3460,-1075,3463,-1063,3463,-1049,3460,-1037,3468,-1037,3472,-1043,3472,-1069,3468,-1075e" filled="t" fillcolor="#131413" stroked="f">
                <v:path arrowok="t"/>
                <v:fill/>
              </v:shape>
              <v:shape style="position:absolute;left:3359;top:-1101;width:313;height:72" coordorigin="3359,-1101" coordsize="313,72" path="m3492,-1074l3483,-1074,3483,-1035,3485,-1030,3494,-1030,3497,-1030,3500,-1031,3500,-1037,3492,-1037,3492,-1074e" filled="t" fillcolor="#131413" stroked="f">
                <v:path arrowok="t"/>
                <v:fill/>
              </v:shape>
              <v:shape style="position:absolute;left:3359;top:-1101;width:313;height:72" coordorigin="3359,-1101" coordsize="313,72" path="m3500,-1081l3476,-1081,3476,-1074,3500,-1074,3500,-1081e" filled="t" fillcolor="#131413" stroked="f">
                <v:path arrowok="t"/>
                <v:fill/>
              </v:shape>
              <v:shape style="position:absolute;left:3359;top:-1101;width:313;height:72" coordorigin="3359,-1101" coordsize="313,72" path="m3492,-1095l3483,-1095,3483,-1081,3492,-1081,3492,-1095e" filled="t" fillcolor="#131413" stroked="f">
                <v:path arrowok="t"/>
                <v:fill/>
              </v:shape>
              <v:shape style="position:absolute;left:3359;top:-1101;width:313;height:72" coordorigin="3359,-1101" coordsize="313,72" path="m3517,-1081l3509,-1081,3509,-1031,3517,-1031,3517,-1081e" filled="t" fillcolor="#131413" stroked="f">
                <v:path arrowok="t"/>
                <v:fill/>
              </v:shape>
              <v:shape style="position:absolute;left:3359;top:-1101;width:313;height:72" coordorigin="3359,-1101" coordsize="313,72" path="m3517,-1100l3509,-1100,3509,-1090,3517,-1090,3517,-1100e" filled="t" fillcolor="#131413" stroked="f">
                <v:path arrowok="t"/>
                <v:fill/>
              </v:shape>
              <v:shape style="position:absolute;left:3359;top:-1101;width:313;height:72" coordorigin="3359,-1101" coordsize="313,72" path="m3540,-1074l3532,-1074,3532,-1031,3540,-1031,3540,-1074e" filled="t" fillcolor="#131413" stroked="f">
                <v:path arrowok="t"/>
                <v:fill/>
              </v:shape>
              <v:shape style="position:absolute;left:3359;top:-1101;width:313;height:72" coordorigin="3359,-1101" coordsize="313,72" path="m3549,-1081l3525,-1081,3525,-1074,3549,-1074,3549,-1081e" filled="t" fillcolor="#131413" stroked="f">
                <v:path arrowok="t"/>
                <v:fill/>
              </v:shape>
              <v:shape style="position:absolute;left:3359;top:-1101;width:313;height:72" coordorigin="3359,-1101" coordsize="313,72" path="m3536,-1101l3532,-1097,3532,-1081,3540,-1081,3540,-1091,3542,-1093,3549,-1093,3549,-1101,3536,-1101e" filled="t" fillcolor="#131413" stroked="f">
                <v:path arrowok="t"/>
                <v:fill/>
              </v:shape>
              <v:shape style="position:absolute;left:3359;top:-1101;width:313;height:72" coordorigin="3359,-1101" coordsize="313,72" path="m3549,-1093l3542,-1093,3549,-1093e" filled="t" fillcolor="#131413" stroked="f">
                <v:path arrowok="t"/>
                <v:fill/>
              </v:shape>
              <v:shape style="position:absolute;left:3359;top:-1101;width:313;height:72" coordorigin="3359,-1101" coordsize="313,72" path="m3567,-1081l3558,-1081,3558,-1031,3567,-1031,3567,-1081e" filled="t" fillcolor="#131413" stroked="f">
                <v:path arrowok="t"/>
                <v:fill/>
              </v:shape>
              <v:shape style="position:absolute;left:3359;top:-1101;width:313;height:72" coordorigin="3359,-1101" coordsize="313,72" path="m3567,-1100l3558,-1100,3558,-1090,3567,-1090,3567,-1100e" filled="t" fillcolor="#131413" stroked="f">
                <v:path arrowok="t"/>
                <v:fill/>
              </v:shape>
              <v:shape style="position:absolute;left:3359;top:-1101;width:313;height:72" coordorigin="3359,-1101" coordsize="313,72" path="m3616,-1083l3584,-1083,3577,-1070,3577,-1040,3585,-1029,3608,-1029,3611,-1031,3619,-1036,3591,-1036,3586,-1043,3586,-1053,3623,-1053,3623,-1060,3586,-1060,3586,-1068,3592,-1075,3620,-1075,3616,-1083e" filled="t" fillcolor="#131413" stroked="f">
                <v:path arrowok="t"/>
                <v:fill/>
              </v:shape>
              <v:shape style="position:absolute;left:3359;top:-1101;width:313;height:72" coordorigin="3359,-1101" coordsize="313,72" path="m3622,-1046l3614,-1046,3614,-1044,3613,-1043,3609,-1036,3619,-1036,3620,-1037,3622,-1044,3622,-1046e" filled="t" fillcolor="#131413" stroked="f">
                <v:path arrowok="t"/>
                <v:fill/>
              </v:shape>
              <v:shape style="position:absolute;left:3359;top:-1101;width:313;height:72" coordorigin="3359,-1101" coordsize="313,72" path="m3620,-1075l3610,-1075,3614,-1068,3614,-1060,3623,-1060,3623,-1071,3620,-1075e" filled="t" fillcolor="#131413" stroked="f">
                <v:path arrowok="t"/>
                <v:fill/>
              </v:shape>
              <v:shape style="position:absolute;left:3359;top:-1101;width:313;height:72" coordorigin="3359,-1101" coordsize="313,72" path="m3638,-1047l3630,-1047,3630,-1041,3632,-1029,3663,-1029,3672,-1035,3672,-1036,3639,-1036,3638,-1043,3638,-1047e" filled="t" fillcolor="#131413" stroked="f">
                <v:path arrowok="t"/>
                <v:fill/>
              </v:shape>
              <v:shape style="position:absolute;left:3359;top:-1101;width:313;height:72" coordorigin="3359,-1101" coordsize="313,72" path="m3669,-1083l3641,-1083,3631,-1078,3631,-1059,3636,-1056,3660,-1050,3663,-1049,3663,-1039,3658,-1036,3672,-1036,3672,-1053,3668,-1057,3642,-1063,3640,-1064,3640,-1074,3647,-1075,3669,-1075,3669,-1083e" filled="t" fillcolor="#131413" stroked="f">
                <v:path arrowok="t"/>
                <v:fill/>
              </v:shape>
              <v:shape style="position:absolute;left:3359;top:-1101;width:313;height:72" coordorigin="3359,-1101" coordsize="313,72" path="m3669,-1075l3660,-1075,3662,-1070,3662,-1067,3670,-1067,3670,-1070,3669,-1075e" filled="t" fillcolor="#131413" stroked="f">
                <v:path arrowok="t"/>
                <v:fill/>
              </v:shape>
            </v:group>
            <v:group style="position:absolute;left:9040;top:-6360;width:385;height:71" coordorigin="9040,-6360" coordsize="385,71">
              <v:shape style="position:absolute;left:9040;top:-6360;width:385;height:71" coordorigin="9040,-6360" coordsize="385,71" path="m9090,-6360l9040,-6360,9040,-6291,9091,-6291,9091,-6299,9049,-6299,9049,-6322,9087,-6322,9087,-6331,9049,-6331,9049,-6352,9090,-6352,9090,-6360e" filled="t" fillcolor="#131413" stroked="f">
                <v:path arrowok="t"/>
                <v:fill/>
              </v:shape>
              <v:shape style="position:absolute;left:9040;top:-6360;width:385;height:71" coordorigin="9040,-6360" coordsize="385,71" path="m9109,-6341l9098,-6341,9115,-6317,9097,-6291,9108,-6291,9120,-6310,9130,-6310,9125,-6317,9130,-6323,9120,-6323,9109,-6341e" filled="t" fillcolor="#131413" stroked="f">
                <v:path arrowok="t"/>
                <v:fill/>
              </v:shape>
              <v:shape style="position:absolute;left:9040;top:-6360;width:385;height:71" coordorigin="9040,-6360" coordsize="385,71" path="m9130,-6310l9120,-6310,9132,-6291,9143,-6291,9130,-6310e" filled="t" fillcolor="#131413" stroked="f">
                <v:path arrowok="t"/>
                <v:fill/>
              </v:shape>
              <v:shape style="position:absolute;left:9040;top:-6360;width:385;height:71" coordorigin="9040,-6360" coordsize="385,71" path="m9143,-6341l9132,-6341,9120,-6323,9130,-6323,9143,-6341e" filled="t" fillcolor="#131413" stroked="f">
                <v:path arrowok="t"/>
                <v:fill/>
              </v:shape>
              <v:shape style="position:absolute;left:9040;top:-6360;width:385;height:71" coordorigin="9040,-6360" coordsize="385,71" path="m9186,-6343l9155,-6343,9147,-6330,9147,-6300,9156,-6289,9178,-6289,9182,-6291,9190,-6297,9162,-6297,9157,-6303,9157,-6313,9194,-6313,9194,-6320,9157,-6320,9157,-6328,9163,-6335,9191,-6335,9186,-6343e" filled="t" fillcolor="#131413" stroked="f">
                <v:path arrowok="t"/>
                <v:fill/>
              </v:shape>
              <v:shape style="position:absolute;left:9040;top:-6360;width:385;height:71" coordorigin="9040,-6360" coordsize="385,71" path="m9193,-6307l9184,-6307,9184,-6304,9184,-6303,9179,-6297,9190,-6297,9190,-6297,9193,-6304,9193,-6307e" filled="t" fillcolor="#131413" stroked="f">
                <v:path arrowok="t"/>
                <v:fill/>
              </v:shape>
              <v:shape style="position:absolute;left:9040;top:-6360;width:385;height:71" coordorigin="9040,-6360" coordsize="385,71" path="m9191,-6335l9181,-6335,9184,-6328,9185,-6320,9194,-6320,9194,-6331,9191,-6335e" filled="t" fillcolor="#131413" stroked="f">
                <v:path arrowok="t"/>
                <v:fill/>
              </v:shape>
              <v:shape style="position:absolute;left:9040;top:-6360;width:385;height:71" coordorigin="9040,-6360" coordsize="385,71" path="m9238,-6343l9208,-6343,9200,-6330,9200,-6300,9209,-6289,9238,-6289,9241,-6297,9212,-6297,9209,-6307,9209,-6325,9213,-6335,9242,-6335,9238,-6343e" filled="t" fillcolor="#131413" stroked="f">
                <v:path arrowok="t"/>
                <v:fill/>
              </v:shape>
              <v:shape style="position:absolute;left:9040;top:-6360;width:385;height:71" coordorigin="9040,-6360" coordsize="385,71" path="m9244,-6309l9235,-6309,9234,-6301,9229,-6297,9241,-6297,9243,-6301,9244,-6309e" filled="t" fillcolor="#131413" stroked="f">
                <v:path arrowok="t"/>
                <v:fill/>
              </v:shape>
              <v:shape style="position:absolute;left:9040;top:-6360;width:385;height:71" coordorigin="9040,-6360" coordsize="385,71" path="m9242,-6335l9231,-6335,9234,-6331,9235,-6324,9244,-6324,9243,-6333,9242,-6335e" filled="t" fillcolor="#131413" stroked="f">
                <v:path arrowok="t"/>
                <v:fill/>
              </v:shape>
              <v:shape style="position:absolute;left:9040;top:-6360;width:385;height:71" coordorigin="9040,-6360" coordsize="385,71" path="m9261,-6341l9252,-6341,9252,-6293,9261,-6289,9277,-6289,9281,-6292,9284,-6297,9265,-6297,9261,-6299,9261,-6341e" filled="t" fillcolor="#131413" stroked="f">
                <v:path arrowok="t"/>
                <v:fill/>
              </v:shape>
              <v:shape style="position:absolute;left:9040;top:-6360;width:385;height:71" coordorigin="9040,-6360" coordsize="385,71" path="m9293,-6298l9285,-6298,9285,-6291,9293,-6291,9293,-6298e" filled="t" fillcolor="#131413" stroked="f">
                <v:path arrowok="t"/>
                <v:fill/>
              </v:shape>
              <v:shape style="position:absolute;left:9040;top:-6360;width:385;height:71" coordorigin="9040,-6360" coordsize="385,71" path="m9293,-6341l9285,-6341,9285,-6306,9281,-6297,9284,-6297,9285,-6298,9293,-6298,9293,-6341e" filled="t" fillcolor="#131413" stroked="f">
                <v:path arrowok="t"/>
                <v:fill/>
              </v:shape>
              <v:shape style="position:absolute;left:9040;top:-6360;width:385;height:71" coordorigin="9040,-6360" coordsize="385,71" path="m9316,-6334l9308,-6334,9308,-6295,9310,-6290,9319,-6290,9321,-6290,9324,-6291,9324,-6297,9316,-6297,9316,-6334e" filled="t" fillcolor="#131413" stroked="f">
                <v:path arrowok="t"/>
                <v:fill/>
              </v:shape>
              <v:shape style="position:absolute;left:9040;top:-6360;width:385;height:71" coordorigin="9040,-6360" coordsize="385,71" path="m9324,-6341l9301,-6341,9301,-6334,9324,-6334,9324,-6341e" filled="t" fillcolor="#131413" stroked="f">
                <v:path arrowok="t"/>
                <v:fill/>
              </v:shape>
              <v:shape style="position:absolute;left:9040;top:-6360;width:385;height:71" coordorigin="9040,-6360" coordsize="385,71" path="m9316,-6355l9308,-6355,9308,-6341,9316,-6341,9316,-6355e" filled="t" fillcolor="#131413" stroked="f">
                <v:path arrowok="t"/>
                <v:fill/>
              </v:shape>
              <v:shape style="position:absolute;left:9040;top:-6360;width:385;height:71" coordorigin="9040,-6360" coordsize="385,71" path="m9369,-6343l9338,-6343,9330,-6330,9330,-6300,9339,-6289,9361,-6289,9364,-6291,9372,-6297,9344,-6297,9339,-6303,9339,-6313,9376,-6313,9376,-6320,9339,-6320,9339,-6328,9345,-6335,9374,-6335,9369,-6343e" filled="t" fillcolor="#131413" stroked="f">
                <v:path arrowok="t"/>
                <v:fill/>
              </v:shape>
              <v:shape style="position:absolute;left:9040;top:-6360;width:385;height:71" coordorigin="9040,-6360" coordsize="385,71" path="m9376,-6307l9367,-6307,9367,-6304,9367,-6303,9362,-6297,9372,-6297,9373,-6297,9375,-6304,9376,-6307e" filled="t" fillcolor="#131413" stroked="f">
                <v:path arrowok="t"/>
                <v:fill/>
              </v:shape>
              <v:shape style="position:absolute;left:9040;top:-6360;width:385;height:71" coordorigin="9040,-6360" coordsize="385,71" path="m9374,-6335l9364,-6335,9367,-6328,9367,-6320,9376,-6320,9376,-6331,9374,-6335e" filled="t" fillcolor="#131413" stroked="f">
                <v:path arrowok="t"/>
                <v:fill/>
              </v:shape>
              <v:shape style="position:absolute;left:9040;top:-6360;width:385;height:71" coordorigin="9040,-6360" coordsize="385,71" path="m9391,-6307l9383,-6307,9383,-6301,9385,-6289,9416,-6289,9425,-6296,9425,-6297,9393,-6297,9392,-6303,9391,-6307e" filled="t" fillcolor="#131413" stroked="f">
                <v:path arrowok="t"/>
                <v:fill/>
              </v:shape>
              <v:shape style="position:absolute;left:9040;top:-6360;width:385;height:71" coordorigin="9040,-6360" coordsize="385,71" path="m9422,-6343l9394,-6343,9385,-6338,9385,-6320,9389,-6316,9414,-6310,9416,-6309,9416,-6299,9411,-6297,9425,-6297,9425,-6313,9421,-6317,9396,-6323,9393,-6324,9393,-6334,9400,-6335,9423,-6335,9422,-6343e" filled="t" fillcolor="#131413" stroked="f">
                <v:path arrowok="t"/>
                <v:fill/>
              </v:shape>
              <v:shape style="position:absolute;left:9040;top:-6360;width:385;height:71" coordorigin="9040,-6360" coordsize="385,71" path="m9423,-6335l9414,-6335,9415,-6330,9415,-6327,9423,-6327,9423,-6330,9423,-6335e" filled="t" fillcolor="#131413" stroked="f">
                <v:path arrowok="t"/>
                <v:fill/>
              </v:shape>
            </v:group>
            <v:group style="position:absolute;left:7332;top:-6012;width:386;height:71" coordorigin="7332,-6012" coordsize="386,71">
              <v:shape style="position:absolute;left:7332;top:-6012;width:386;height:71" coordorigin="7332,-6012" coordsize="386,71" path="m7383,-6012l7332,-6012,7332,-5942,7383,-5942,7383,-5950,7341,-5950,7341,-5974,7380,-5974,7380,-5982,7341,-5982,7341,-6003,7383,-6003,7383,-6012e" filled="t" fillcolor="#131413" stroked="f">
                <v:path arrowok="t"/>
                <v:fill/>
              </v:shape>
              <v:shape style="position:absolute;left:7332;top:-6012;width:386;height:71" coordorigin="7332,-6012" coordsize="386,71" path="m7401,-5993l7390,-5993,7407,-5968,7389,-5942,7400,-5942,7412,-5961,7423,-5961,7418,-5968,7423,-5975,7413,-5975,7401,-5993e" filled="t" fillcolor="#131413" stroked="f">
                <v:path arrowok="t"/>
                <v:fill/>
              </v:shape>
              <v:shape style="position:absolute;left:7332;top:-6012;width:386;height:71" coordorigin="7332,-6012" coordsize="386,71" path="m7423,-5961l7412,-5961,7425,-5942,7436,-5942,7423,-5961e" filled="t" fillcolor="#131413" stroked="f">
                <v:path arrowok="t"/>
                <v:fill/>
              </v:shape>
              <v:shape style="position:absolute;left:7332;top:-6012;width:386;height:71" coordorigin="7332,-6012" coordsize="386,71" path="m7435,-5993l7425,-5993,7413,-5975,7423,-5975,7435,-5993e" filled="t" fillcolor="#131413" stroked="f">
                <v:path arrowok="t"/>
                <v:fill/>
              </v:shape>
              <v:shape style="position:absolute;left:7332;top:-6012;width:386;height:71" coordorigin="7332,-6012" coordsize="386,71" path="m7478,-5994l7447,-5994,7439,-5982,7439,-5951,7448,-5941,7470,-5941,7474,-5943,7482,-5948,7454,-5948,7449,-5954,7449,-5965,7486,-5965,7486,-5971,7449,-5971,7449,-5979,7455,-5986,7483,-5986,7478,-5994e" filled="t" fillcolor="#131413" stroked="f">
                <v:path arrowok="t"/>
                <v:fill/>
              </v:shape>
              <v:shape style="position:absolute;left:7332;top:-6012;width:386;height:71" coordorigin="7332,-6012" coordsize="386,71" path="m7485,-5958l7476,-5958,7476,-5956,7476,-5954,7471,-5948,7482,-5948,7482,-5948,7485,-5956,7485,-5958e" filled="t" fillcolor="#131413" stroked="f">
                <v:path arrowok="t"/>
                <v:fill/>
              </v:shape>
              <v:shape style="position:absolute;left:7332;top:-6012;width:386;height:71" coordorigin="7332,-6012" coordsize="386,71" path="m7483,-5986l7473,-5986,7476,-5979,7477,-5971,7486,-5971,7486,-5983,7483,-5986e" filled="t" fillcolor="#131413" stroked="f">
                <v:path arrowok="t"/>
                <v:fill/>
              </v:shape>
              <v:shape style="position:absolute;left:7332;top:-6012;width:386;height:71" coordorigin="7332,-6012" coordsize="386,71" path="m7530,-5994l7500,-5994,7492,-5982,7492,-5951,7501,-5941,7530,-5941,7533,-5948,7504,-5948,7502,-5959,7502,-5976,7505,-5986,7534,-5986,7530,-5994e" filled="t" fillcolor="#131413" stroked="f">
                <v:path arrowok="t"/>
                <v:fill/>
              </v:shape>
              <v:shape style="position:absolute;left:7332;top:-6012;width:386;height:71" coordorigin="7332,-6012" coordsize="386,71" path="m7536,-5960l7527,-5960,7526,-5952,7521,-5948,7533,-5948,7535,-5952,7536,-5960e" filled="t" fillcolor="#131413" stroked="f">
                <v:path arrowok="t"/>
                <v:fill/>
              </v:shape>
              <v:shape style="position:absolute;left:7332;top:-6012;width:386;height:71" coordorigin="7332,-6012" coordsize="386,71" path="m7534,-5986l7523,-5986,7526,-5982,7527,-5976,7536,-5976,7535,-5984,7534,-5986e" filled="t" fillcolor="#131413" stroked="f">
                <v:path arrowok="t"/>
                <v:fill/>
              </v:shape>
              <v:shape style="position:absolute;left:7332;top:-6012;width:386;height:71" coordorigin="7332,-6012" coordsize="386,71" path="m7553,-5993l7545,-5993,7545,-5944,7554,-5941,7569,-5941,7574,-5944,7576,-5948,7557,-5948,7553,-5951,7553,-5993e" filled="t" fillcolor="#131413" stroked="f">
                <v:path arrowok="t"/>
                <v:fill/>
              </v:shape>
              <v:shape style="position:absolute;left:7332;top:-6012;width:386;height:71" coordorigin="7332,-6012" coordsize="386,71" path="m7585,-5950l7577,-5950,7577,-5942,7585,-5942,7585,-5950e" filled="t" fillcolor="#131413" stroked="f">
                <v:path arrowok="t"/>
                <v:fill/>
              </v:shape>
              <v:shape style="position:absolute;left:7332;top:-6012;width:386;height:71" coordorigin="7332,-6012" coordsize="386,71" path="m7585,-5993l7577,-5993,7577,-5958,7574,-5948,7576,-5948,7577,-5950,7585,-5950,7585,-5993e" filled="t" fillcolor="#131413" stroked="f">
                <v:path arrowok="t"/>
                <v:fill/>
              </v:shape>
              <v:shape style="position:absolute;left:7332;top:-6012;width:386;height:71" coordorigin="7332,-6012" coordsize="386,71" path="m7609,-5986l7600,-5986,7600,-5946,7602,-5941,7611,-5941,7614,-5942,7617,-5942,7617,-5949,7609,-5949,7609,-5986e" filled="t" fillcolor="#131413" stroked="f">
                <v:path arrowok="t"/>
                <v:fill/>
              </v:shape>
              <v:shape style="position:absolute;left:7332;top:-6012;width:386;height:71" coordorigin="7332,-6012" coordsize="386,71" path="m7617,-5993l7593,-5993,7593,-5986,7617,-5986,7617,-5993e" filled="t" fillcolor="#131413" stroked="f">
                <v:path arrowok="t"/>
                <v:fill/>
              </v:shape>
              <v:shape style="position:absolute;left:7332;top:-6012;width:386;height:71" coordorigin="7332,-6012" coordsize="386,71" path="m7609,-6007l7600,-6007,7600,-5993,7609,-5993,7609,-6007e" filled="t" fillcolor="#131413" stroked="f">
                <v:path arrowok="t"/>
                <v:fill/>
              </v:shape>
              <v:shape style="position:absolute;left:7332;top:-6012;width:386;height:71" coordorigin="7332,-6012" coordsize="386,71" path="m7662,-5994l7630,-5994,7623,-5982,7623,-5951,7631,-5941,7654,-5941,7657,-5943,7665,-5948,7637,-5948,7632,-5954,7632,-5965,7669,-5965,7669,-5971,7632,-5971,7632,-5979,7638,-5986,7666,-5986,7662,-5994e" filled="t" fillcolor="#131413" stroked="f">
                <v:path arrowok="t"/>
                <v:fill/>
              </v:shape>
              <v:shape style="position:absolute;left:7332;top:-6012;width:386;height:71" coordorigin="7332,-6012" coordsize="386,71" path="m7668,-5958l7660,-5958,7659,-5956,7659,-5954,7655,-5948,7665,-5948,7666,-5948,7668,-5956,7668,-5958e" filled="t" fillcolor="#131413" stroked="f">
                <v:path arrowok="t"/>
                <v:fill/>
              </v:shape>
              <v:shape style="position:absolute;left:7332;top:-6012;width:386;height:71" coordorigin="7332,-6012" coordsize="386,71" path="m7666,-5986l7656,-5986,7660,-5979,7660,-5971,7669,-5971,7669,-5983,7666,-5986e" filled="t" fillcolor="#131413" stroked="f">
                <v:path arrowok="t"/>
                <v:fill/>
              </v:shape>
              <v:shape style="position:absolute;left:7332;top:-6012;width:386;height:71" coordorigin="7332,-6012" coordsize="386,71" path="m7684,-5958l7676,-5958,7676,-5952,7678,-5941,7709,-5941,7718,-5947,7718,-5948,7686,-5948,7684,-5954,7684,-5958e" filled="t" fillcolor="#131413" stroked="f">
                <v:path arrowok="t"/>
                <v:fill/>
              </v:shape>
              <v:shape style="position:absolute;left:7332;top:-6012;width:386;height:71" coordorigin="7332,-6012" coordsize="386,71" path="m7715,-5994l7687,-5994,7678,-5989,7678,-5971,7682,-5967,7706,-5961,7709,-5960,7709,-5950,7704,-5948,7718,-5948,7718,-5964,7714,-5968,7688,-5975,7686,-5975,7686,-5986,7693,-5987,7716,-5987,7715,-5994e" filled="t" fillcolor="#131413" stroked="f">
                <v:path arrowok="t"/>
                <v:fill/>
              </v:shape>
              <v:shape style="position:absolute;left:7332;top:-6012;width:386;height:71" coordorigin="7332,-6012" coordsize="386,71" path="m7716,-5987l7707,-5987,7708,-5981,7708,-5978,7716,-5978,7716,-5981,7716,-5987e" filled="t" fillcolor="#131413" stroked="f">
                <v:path arrowok="t"/>
                <v:fill/>
              </v:shape>
            </v:group>
            <v:group style="position:absolute;left:9395;top:-4921;width:55;height:69" coordorigin="9395,-4921" coordsize="55,69">
              <v:shape style="position:absolute;left:9395;top:-4921;width:55;height:69" coordorigin="9395,-4921" coordsize="55,69" path="m9439,-4921l9395,-4921,9395,-4851,9404,-4851,9404,-4881,9448,-4881,9448,-4882,9444,-4884,9440,-4885,9445,-4888,9446,-4889,9404,-4889,9404,-4913,9450,-4913,9450,-4917,9439,-4921e" filled="t" fillcolor="#131413" stroked="f">
                <v:path arrowok="t"/>
                <v:fill/>
              </v:shape>
            </v:group>
            <v:group style="position:absolute;left:9438;top:-4881;width:14;height:30" coordorigin="9438,-4881" coordsize="14,30">
              <v:shape style="position:absolute;left:9438;top:-4881;width:14;height:30" coordorigin="9438,-4881" coordsize="14,30" path="m9448,-4881l9438,-4881,9440,-4874,9440,-4860,9440,-4855,9441,-4851,9453,-4851,9453,-4853,9450,-4854,9449,-4856,9449,-4860,9448,-4881e" filled="t" fillcolor="#131413" stroked="f">
                <v:path arrowok="t"/>
                <v:fill/>
              </v:shape>
            </v:group>
            <v:group style="position:absolute;left:9433;top:-4913;width:18;height:24" coordorigin="9433,-4913" coordsize="18,24">
              <v:shape style="position:absolute;left:9433;top:-4913;width:18;height:24" coordorigin="9433,-4913" coordsize="18,24" path="m9450,-4913l9433,-4913,9440,-4912,9440,-4891,9433,-4889,9446,-4889,9450,-4892,9450,-4913e" filled="t" fillcolor="#131413" stroked="f">
                <v:path arrowok="t"/>
                <v:fill/>
              </v:shape>
            </v:group>
            <v:group style="position:absolute;left:9460;top:-4903;width:46;height:53" coordorigin="9460,-4903" coordsize="46,53">
              <v:shape style="position:absolute;left:9460;top:-4903;width:46;height:53" coordorigin="9460,-4903" coordsize="46,53" path="m9499,-4903l9468,-4903,9460,-4891,9460,-4860,9469,-4850,9491,-4850,9494,-4852,9502,-4857,9474,-4857,9469,-4863,9469,-4874,9506,-4874,9506,-4880,9469,-4880,9469,-4888,9476,-4895,9504,-4895,9499,-4903e" filled="t" fillcolor="#131413" stroked="f">
                <v:path arrowok="t"/>
                <v:fill/>
              </v:shape>
            </v:group>
            <v:group style="position:absolute;left:9492;top:-4867;width:14;height:10" coordorigin="9492,-4867" coordsize="14,10">
              <v:shape style="position:absolute;left:9492;top:-4867;width:14;height:10" coordorigin="9492,-4867" coordsize="14,10" path="m9506,-4867l9497,-4867,9497,-4865,9497,-4863,9492,-4857,9502,-4857,9503,-4857,9505,-4865,9506,-4867e" filled="t" fillcolor="#131413" stroked="f">
                <v:path arrowok="t"/>
                <v:fill/>
              </v:shape>
            </v:group>
            <v:group style="position:absolute;left:9494;top:-4895;width:13;height:15" coordorigin="9494,-4895" coordsize="13,15">
              <v:shape style="position:absolute;left:9494;top:-4895;width:13;height:15" coordorigin="9494,-4895" coordsize="13,15" path="m9504,-4895l9494,-4895,9497,-4888,9498,-4880,9506,-4880,9506,-4892,9504,-4895e" filled="t" fillcolor="#131413" stroked="f">
                <v:path arrowok="t"/>
                <v:fill/>
              </v:shape>
            </v:group>
            <v:group style="position:absolute;left:9514;top:-4896;width:42;height:46" coordorigin="9514,-4896" coordsize="42,46">
              <v:shape style="position:absolute;left:9514;top:-4896;width:42;height:46" coordorigin="9514,-4896" coordsize="42,46" path="m9556,-4896l9544,-4896,9548,-4893,9548,-4883,9545,-4882,9543,-4882,9515,-4878,9514,-4869,9514,-4856,9520,-4850,9539,-4850,9544,-4854,9547,-4857,9525,-4857,9522,-4860,9522,-4872,9529,-4873,9544,-4875,9546,-4876,9547,-4877,9556,-4877,9556,-4896e" filled="t" fillcolor="#131413" stroked="f">
                <v:path arrowok="t"/>
                <v:fill/>
              </v:shape>
            </v:group>
            <v:group style="position:absolute;left:9548;top:-4858;width:14;height:8" coordorigin="9548,-4858" coordsize="14,8">
              <v:shape style="position:absolute;left:9548;top:-4858;width:14;height:8" coordorigin="9548,-4858" coordsize="14,8" path="m9556,-4858l9548,-4858,9548,-4854,9549,-4850,9559,-4850,9560,-4851,9561,-4851,9561,-4857,9557,-4857,9556,-4858e" filled="t" fillcolor="#131413" stroked="f">
                <v:path arrowok="t"/>
                <v:fill/>
              </v:shape>
            </v:group>
            <v:group style="position:absolute;left:9540;top:-4877;width:16;height:20" coordorigin="9540,-4877" coordsize="16,20">
              <v:shape style="position:absolute;left:9540;top:-4877;width:16;height:20" coordorigin="9540,-4877" coordsize="16,20" path="m9556,-4877l9547,-4877,9547,-4862,9540,-4857,9547,-4857,9548,-4858,9556,-4858,9556,-4877e" filled="t" fillcolor="#131413" stroked="f">
                <v:path arrowok="t"/>
                <v:fill/>
              </v:shape>
            </v:group>
            <v:group style="position:absolute;left:9559;top:-4857;width:3;height:2" coordorigin="9559,-4857" coordsize="3,2">
              <v:shape style="position:absolute;left:9559;top:-4857;width:3;height:2" coordorigin="9559,-4857" coordsize="3,0" path="m9561,-4857l9559,-4857,9561,-4857,9561,-4857e" filled="t" fillcolor="#131413" stroked="f">
                <v:path arrowok="t"/>
                <v:fill/>
              </v:shape>
            </v:group>
            <v:group style="position:absolute;left:9516;top:-4903;width:40;height:17" coordorigin="9516,-4903" coordsize="40,17">
              <v:shape style="position:absolute;left:9516;top:-4903;width:40;height:17" coordorigin="9516,-4903" coordsize="40,17" path="m9541,-4903l9525,-4903,9516,-4898,9516,-4886,9524,-4886,9525,-4890,9526,-4896,9556,-4896,9556,-4902,9541,-4903e" filled="t" fillcolor="#131413" stroked="f">
                <v:path arrowok="t"/>
                <v:fill/>
              </v:shape>
            </v:group>
            <v:group style="position:absolute;left:9567;top:-4903;width:36;height:53" coordorigin="9567,-4903" coordsize="36,53">
              <v:shape style="position:absolute;left:9567;top:-4903;width:36;height:53" coordorigin="9567,-4903" coordsize="36,53" path="m9598,-4903l9575,-4903,9567,-4892,9567,-4865,9572,-4850,9594,-4850,9600,-4851,9603,-4857,9580,-4857,9576,-4865,9576,-4883,9577,-4895,9603,-4895,9601,-4897,9598,-4903e" filled="t" fillcolor="#131413" stroked="f">
                <v:path arrowok="t"/>
                <v:fill/>
              </v:shape>
            </v:group>
            <v:group style="position:absolute;left:9604;top:-4858;width:8;height:7" coordorigin="9604,-4858" coordsize="8,7">
              <v:shape style="position:absolute;left:9604;top:-4858;width:8;height:7" coordorigin="9604,-4858" coordsize="8,7" path="m9604,-4855l9612,-4855e" filled="f" stroked="t" strokeweight=".447pt" strokecolor="#131413">
                <v:path arrowok="t"/>
              </v:shape>
            </v:group>
            <v:group style="position:absolute;left:9595;top:-4895;width:17;height:38" coordorigin="9595,-4895" coordsize="17,38">
              <v:shape style="position:absolute;left:9595;top:-4895;width:17;height:38" coordorigin="9595,-4895" coordsize="17,38" path="m9603,-4895l9602,-4895,9603,-4883,9604,-4861,9595,-4857,9603,-4857,9604,-4858,9612,-4858,9612,-4895,9603,-4895,9603,-4895e" filled="t" fillcolor="#131413" stroked="f">
                <v:path arrowok="t"/>
                <v:fill/>
              </v:shape>
            </v:group>
            <v:group style="position:absolute;left:9603;top:-4921;width:9;height:26" coordorigin="9603,-4921" coordsize="9,26">
              <v:shape style="position:absolute;left:9603;top:-4921;width:9;height:26" coordorigin="9603,-4921" coordsize="9,26" path="m9603,-4908l9612,-4908e" filled="f" stroked="t" strokeweight="1.398pt" strokecolor="#131413">
                <v:path arrowok="t"/>
              </v:shape>
            </v:group>
            <v:group style="position:absolute;left:9621;top:-4867;width:42;height:18" coordorigin="9621,-4867" coordsize="42,18">
              <v:shape style="position:absolute;left:9621;top:-4867;width:42;height:18" coordorigin="9621,-4867" coordsize="42,18" path="m9629,-4867l9621,-4867,9621,-4861,9622,-4850,9654,-4850,9663,-4856,9663,-4857,9630,-4857,9629,-4863,9629,-4867e" filled="t" fillcolor="#131413" stroked="f">
                <v:path arrowok="t"/>
                <v:fill/>
              </v:shape>
            </v:group>
            <v:group style="position:absolute;left:9622;top:-4903;width:40;height:46" coordorigin="9622,-4903" coordsize="40,46">
              <v:shape style="position:absolute;left:9622;top:-4903;width:40;height:46" coordorigin="9622,-4903" coordsize="40,46" path="m9660,-4903l9632,-4903,9622,-4898,9622,-4880,9627,-4876,9644,-4872,9651,-4870,9654,-4869,9654,-4859,9648,-4857,9663,-4857,9663,-4873,9659,-4877,9633,-4884,9631,-4884,9631,-4895,9638,-4896,9660,-4896,9660,-4903e" filled="t" fillcolor="#131413" stroked="f">
                <v:path arrowok="t"/>
                <v:fill/>
              </v:shape>
            </v:group>
            <v:group style="position:absolute;left:9651;top:-4896;width:10;height:8" coordorigin="9651,-4896" coordsize="10,8">
              <v:shape style="position:absolute;left:9651;top:-4896;width:10;height:8" coordorigin="9651,-4896" coordsize="10,8" path="m9660,-4896l9651,-4896,9653,-4890,9653,-4887,9661,-4887,9661,-4890,9660,-4896e" filled="t" fillcolor="#131413" stroked="f">
                <v:path arrowok="t"/>
                <v:fill/>
              </v:shape>
            </v:group>
            <v:group style="position:absolute;left:9698;top:-4874;width:55;height:24" coordorigin="9698,-4874" coordsize="55,24">
              <v:shape style="position:absolute;left:9698;top:-4874;width:55;height:24" coordorigin="9698,-4874" coordsize="55,24" path="m9707,-4874l9698,-4874,9698,-4867,9699,-4861,9705,-4856,9708,-4853,9713,-4849,9738,-4849,9753,-4854,9753,-4857,9717,-4857,9707,-4861,9707,-4874e" filled="t" fillcolor="#131413" stroked="f">
                <v:path arrowok="t"/>
                <v:fill/>
              </v:shape>
            </v:group>
            <v:group style="position:absolute;left:9700;top:-4922;width:53;height:65" coordorigin="9700,-4922" coordsize="53,65">
              <v:shape style="position:absolute;left:9700;top:-4922;width:53;height:65" coordorigin="9700,-4922" coordsize="53,65" path="m9748,-4922l9707,-4922,9700,-4912,9700,-4889,9710,-4886,9741,-4879,9744,-4876,9744,-4859,9733,-4857,9753,-4857,9753,-4881,9746,-4887,9713,-4894,9709,-4896,9709,-4913,9719,-4914,9750,-4914,9748,-4922e" filled="t" fillcolor="#131413" stroked="f">
                <v:path arrowok="t"/>
                <v:fill/>
              </v:shape>
            </v:group>
            <v:group style="position:absolute;left:9733;top:-4914;width:18;height:14" coordorigin="9733,-4914" coordsize="18,14">
              <v:shape style="position:absolute;left:9733;top:-4914;width:18;height:14" coordorigin="9733,-4914" coordsize="18,14" path="m9750,-4914l9733,-4914,9742,-4911,9742,-4900,9751,-4900,9751,-4908,9750,-4914e" filled="t" fillcolor="#131413" stroked="f">
                <v:path arrowok="t"/>
                <v:fill/>
              </v:shape>
            </v:group>
            <v:group style="position:absolute;left:9766;top:-4895;width:17;height:44" coordorigin="9766,-4895" coordsize="17,44">
              <v:shape style="position:absolute;left:9766;top:-4895;width:17;height:44" coordorigin="9766,-4895" coordsize="17,44" path="m9774,-4895l9766,-4895,9766,-4855,9768,-4850,9777,-4850,9779,-4851,9783,-4851,9783,-4858,9774,-4858,9774,-4895e" filled="t" fillcolor="#131413" stroked="f">
                <v:path arrowok="t"/>
                <v:fill/>
              </v:shape>
            </v:group>
            <v:group style="position:absolute;left:9759;top:-4902;width:24;height:7" coordorigin="9759,-4902" coordsize="24,7">
              <v:shape style="position:absolute;left:9759;top:-4902;width:24;height:7" coordorigin="9759,-4902" coordsize="24,7" path="m9759,-4898l9783,-4898e" filled="f" stroked="t" strokeweight=".452pt" strokecolor="#131413">
                <v:path arrowok="t"/>
              </v:shape>
            </v:group>
            <v:group style="position:absolute;left:9766;top:-4916;width:9;height:14" coordorigin="9766,-4916" coordsize="9,14">
              <v:shape style="position:absolute;left:9766;top:-4916;width:9;height:14" coordorigin="9766,-4916" coordsize="9,14" path="m9766,-4909l9774,-4909e" filled="f" stroked="t" strokeweight=".807pt" strokecolor="#131413">
                <v:path arrowok="t"/>
              </v:shape>
            </v:group>
            <v:group style="position:absolute;left:9789;top:-4896;width:42;height:46" coordorigin="9789,-4896" coordsize="42,46">
              <v:shape style="position:absolute;left:9789;top:-4896;width:42;height:46" coordorigin="9789,-4896" coordsize="42,46" path="m9831,-4896l9819,-4896,9823,-4893,9823,-4883,9820,-4882,9818,-4882,9790,-4878,9789,-4869,9789,-4856,9796,-4850,9815,-4850,9820,-4854,9822,-4857,9801,-4857,9798,-4860,9798,-4872,9804,-4873,9819,-4875,9821,-4876,9823,-4877,9831,-4877,9831,-4896e" filled="t" fillcolor="#131413" stroked="f">
                <v:path arrowok="t"/>
                <v:fill/>
              </v:shape>
            </v:group>
            <v:group style="position:absolute;left:9823;top:-4858;width:14;height:8" coordorigin="9823,-4858" coordsize="14,8">
              <v:shape style="position:absolute;left:9823;top:-4858;width:14;height:8" coordorigin="9823,-4858" coordsize="14,8" path="m9831,-4858l9823,-4858,9823,-4854,9825,-4850,9834,-4850,9835,-4851,9837,-4851,9837,-4857,9832,-4857,9831,-4858e" filled="t" fillcolor="#131413" stroked="f">
                <v:path arrowok="t"/>
                <v:fill/>
              </v:shape>
            </v:group>
            <v:group style="position:absolute;left:9815;top:-4877;width:16;height:20" coordorigin="9815,-4877" coordsize="16,20">
              <v:shape style="position:absolute;left:9815;top:-4877;width:16;height:20" coordorigin="9815,-4877" coordsize="16,20" path="m9831,-4877l9823,-4877,9823,-4862,9815,-4857,9822,-4857,9823,-4858,9831,-4858,9831,-4877e" filled="t" fillcolor="#131413" stroked="f">
                <v:path arrowok="t"/>
                <v:fill/>
              </v:shape>
            </v:group>
            <v:group style="position:absolute;left:9834;top:-4857;width:3;height:2" coordorigin="9834,-4857" coordsize="3,2">
              <v:shape style="position:absolute;left:9834;top:-4857;width:3;height:2" coordorigin="9834,-4857" coordsize="3,0" path="m9837,-4857l9834,-4857,9837,-4857,9837,-4857e" filled="t" fillcolor="#131413" stroked="f">
                <v:path arrowok="t"/>
                <v:fill/>
              </v:shape>
            </v:group>
            <v:group style="position:absolute;left:9791;top:-4903;width:40;height:17" coordorigin="9791,-4903" coordsize="40,17">
              <v:shape style="position:absolute;left:9791;top:-4903;width:40;height:17" coordorigin="9791,-4903" coordsize="40,17" path="m9817,-4903l9800,-4903,9792,-4898,9791,-4886,9799,-4886,9800,-4890,9801,-4896,9831,-4896,9831,-4902,9817,-4903e" filled="t" fillcolor="#131413" stroked="f">
                <v:path arrowok="t"/>
                <v:fill/>
              </v:shape>
            </v:group>
            <v:group style="position:absolute;left:9846;top:-4895;width:17;height:44" coordorigin="9846,-4895" coordsize="17,44">
              <v:shape style="position:absolute;left:9846;top:-4895;width:17;height:44" coordorigin="9846,-4895" coordsize="17,44" path="m9855,-4895l9846,-4895,9846,-4855,9848,-4850,9857,-4850,9860,-4851,9863,-4851,9863,-4858,9855,-4858,9855,-4895e" filled="t" fillcolor="#131413" stroked="f">
                <v:path arrowok="t"/>
                <v:fill/>
              </v:shape>
            </v:group>
            <v:group style="position:absolute;left:9839;top:-4902;width:24;height:7" coordorigin="9839,-4902" coordsize="24,7">
              <v:shape style="position:absolute;left:9839;top:-4902;width:24;height:7" coordorigin="9839,-4902" coordsize="24,7" path="m9839,-4898l9863,-4898e" filled="f" stroked="t" strokeweight=".452pt" strokecolor="#131413">
                <v:path arrowok="t"/>
              </v:shape>
            </v:group>
            <v:group style="position:absolute;left:9846;top:-4916;width:9;height:14" coordorigin="9846,-4916" coordsize="9,14">
              <v:shape style="position:absolute;left:9846;top:-4916;width:9;height:14" coordorigin="9846,-4916" coordsize="9,14" path="m9846,-4909l9855,-4909e" filled="f" stroked="t" strokeweight=".807pt" strokecolor="#131413">
                <v:path arrowok="t"/>
              </v:shape>
            </v:group>
            <v:group style="position:absolute;left:9872;top:-4902;width:32;height:52" coordorigin="9872,-4902" coordsize="32,52">
              <v:shape style="position:absolute;left:9872;top:-4902;width:32;height:52" coordorigin="9872,-4902" coordsize="32,52" path="m9880,-4902l9872,-4902,9872,-4853,9881,-4850,9897,-4850,9901,-4853,9904,-4857,9885,-4857,9880,-4860,9880,-4902e" filled="t" fillcolor="#131413" stroked="f">
                <v:path arrowok="t"/>
                <v:fill/>
              </v:shape>
            </v:group>
            <v:group style="position:absolute;left:9905;top:-4859;width:8;height:8" coordorigin="9905,-4859" coordsize="8,8">
              <v:shape style="position:absolute;left:9905;top:-4859;width:8;height:8" coordorigin="9905,-4859" coordsize="8,8" path="m9913,-4859l9905,-4859,9905,-4858,9905,-4851,9913,-4851,9913,-4859e" filled="t" fillcolor="#131413" stroked="f">
                <v:path arrowok="t"/>
                <v:fill/>
              </v:shape>
            </v:group>
            <v:group style="position:absolute;left:9901;top:-4902;width:12;height:45" coordorigin="9901,-4902" coordsize="12,45">
              <v:shape style="position:absolute;left:9901;top:-4902;width:12;height:45" coordorigin="9901,-4902" coordsize="12,45" path="m9913,-4902l9904,-4902,9904,-4867,9901,-4857,9904,-4857,9904,-4859,9913,-4859,9913,-4902e" filled="t" fillcolor="#131413" stroked="f">
                <v:path arrowok="t"/>
                <v:fill/>
              </v:shape>
            </v:group>
            <v:group style="position:absolute;left:9922;top:-4867;width:42;height:18" coordorigin="9922,-4867" coordsize="42,18">
              <v:shape style="position:absolute;left:9922;top:-4867;width:42;height:18" coordorigin="9922,-4867" coordsize="42,18" path="m9930,-4867l9922,-4867,9922,-4861,9924,-4850,9955,-4850,9964,-4856,9964,-4857,9932,-4857,9931,-4863,9930,-4867e" filled="t" fillcolor="#131413" stroked="f">
                <v:path arrowok="t"/>
                <v:fill/>
              </v:shape>
            </v:group>
            <v:group style="position:absolute;left:9924;top:-4903;width:40;height:46" coordorigin="9924,-4903" coordsize="40,46">
              <v:shape style="position:absolute;left:9924;top:-4903;width:40;height:46" coordorigin="9924,-4903" coordsize="40,46" path="m9961,-4903l9933,-4903,9924,-4898,9924,-4880,9928,-4876,9945,-4872,9953,-4870,9956,-4869,9956,-4859,9950,-4857,9964,-4857,9964,-4873,9960,-4877,9935,-4884,9932,-4884,9932,-4895,9940,-4896,9962,-4896,9961,-4903e" filled="t" fillcolor="#131413" stroked="f">
                <v:path arrowok="t"/>
                <v:fill/>
              </v:shape>
            </v:group>
            <v:group style="position:absolute;left:9953;top:-4896;width:9;height:8" coordorigin="9953,-4896" coordsize="9,8">
              <v:shape style="position:absolute;left:9953;top:-4896;width:9;height:8" coordorigin="9953,-4896" coordsize="9,8" path="m9962,-4896l9953,-4896,9954,-4890,9954,-4887,9962,-4887,9962,-4890,9962,-4896e" filled="t" fillcolor="#131413" stroked="f">
                <v:path arrowok="t"/>
                <v:fill/>
              </v:shape>
            </v:group>
            <v:group style="position:absolute;left:5770;top:-7503;width:821;height:92" coordorigin="5770,-7503" coordsize="821,92">
              <v:shape style="position:absolute;left:5770;top:-7503;width:821;height:92" coordorigin="5770,-7503" coordsize="821,92" path="m5817,-7479l5770,-7459,5770,-7452,5817,-7432,5817,-7440,5779,-7456,5817,-7471,5817,-7479e" filled="t" fillcolor="#131413" stroked="f">
                <v:path arrowok="t"/>
                <v:fill/>
              </v:shape>
              <v:shape style="position:absolute;left:5770;top:-7503;width:821;height:92" coordorigin="5770,-7503" coordsize="821,92" path="m5873,-7479l5825,-7459,5825,-7452,5873,-7432,5873,-7440,5835,-7456,5873,-7471,5873,-7479e" filled="t" fillcolor="#131413" stroked="f">
                <v:path arrowok="t"/>
                <v:fill/>
              </v:shape>
              <v:shape style="position:absolute;left:5770;top:-7503;width:821;height:92" coordorigin="5770,-7503" coordsize="821,92" path="m5891,-7454l5882,-7454,5882,-7447,5883,-7441,5892,-7433,5897,-7429,5922,-7429,5938,-7434,5938,-7437,5901,-7437,5891,-7441,5891,-7454e" filled="t" fillcolor="#131413" stroked="f">
                <v:path arrowok="t"/>
                <v:fill/>
              </v:shape>
              <v:shape style="position:absolute;left:5770;top:-7503;width:821;height:92" coordorigin="5770,-7503" coordsize="821,92" path="m5933,-7503l5892,-7503,5885,-7492,5885,-7469,5895,-7466,5925,-7459,5929,-7456,5929,-7439,5917,-7437,5938,-7437,5938,-7461,5931,-7467,5902,-7474,5898,-7474,5894,-7476,5894,-7493,5904,-7494,5934,-7494,5933,-7503e" filled="t" fillcolor="#131413" stroked="f">
                <v:path arrowok="t"/>
                <v:fill/>
              </v:shape>
              <v:shape style="position:absolute;left:5770;top:-7503;width:821;height:92" coordorigin="5770,-7503" coordsize="821,92" path="m5934,-7494l5917,-7494,5926,-7491,5927,-7480,5936,-7480,5935,-7488,5934,-7494e" filled="t" fillcolor="#131413" stroked="f">
                <v:path arrowok="t"/>
                <v:fill/>
              </v:shape>
              <v:shape style="position:absolute;left:5770;top:-7503;width:821;height:92" coordorigin="5770,-7503" coordsize="821,92" path="m5988,-7476l5976,-7476,5980,-7473,5980,-7463,5977,-7462,5975,-7462,5947,-7459,5946,-7449,5946,-7436,5952,-7430,5971,-7430,5977,-7434,5979,-7437,5957,-7437,5954,-7440,5954,-7452,5961,-7453,5965,-7454,5976,-7455,5978,-7456,5979,-7457,5988,-7457,5988,-7476e" filled="t" fillcolor="#131413" stroked="f">
                <v:path arrowok="t"/>
                <v:fill/>
              </v:shape>
              <v:shape style="position:absolute;left:5770;top:-7503;width:821;height:92" coordorigin="5770,-7503" coordsize="821,92" path="m5988,-7438l5980,-7438,5980,-7434,5981,-7430,5991,-7430,5992,-7431,5994,-7431,5994,-7437,5989,-7437,5988,-7438e" filled="t" fillcolor="#131413" stroked="f">
                <v:path arrowok="t"/>
                <v:fill/>
              </v:shape>
              <v:shape style="position:absolute;left:5770;top:-7503;width:821;height:92" coordorigin="5770,-7503" coordsize="821,92" path="m5988,-7457l5979,-7457,5979,-7442,5972,-7437,5979,-7437,5980,-7438,5988,-7438,5988,-7457e" filled="t" fillcolor="#131413" stroked="f">
                <v:path arrowok="t"/>
                <v:fill/>
              </v:shape>
              <v:shape style="position:absolute;left:5770;top:-7503;width:821;height:92" coordorigin="5770,-7503" coordsize="821,92" path="m5994,-7437l5991,-7437,5994,-7437,5994,-7437e" filled="t" fillcolor="#131413" stroked="f">
                <v:path arrowok="t"/>
                <v:fill/>
              </v:shape>
              <v:shape style="position:absolute;left:5770;top:-7503;width:821;height:92" coordorigin="5770,-7503" coordsize="821,92" path="m5973,-7483l5957,-7483,5949,-7479,5948,-7466,5956,-7466,5957,-7470,5958,-7476,5988,-7476,5988,-7482,5973,-7483e" filled="t" fillcolor="#131413" stroked="f">
                <v:path arrowok="t"/>
                <v:fill/>
              </v:shape>
              <v:shape style="position:absolute;left:5770;top:-7503;width:821;height:92" coordorigin="5770,-7503" coordsize="821,92" path="m6012,-7475l6003,-7475,6003,-7431,6012,-7431,6012,-7475e" filled="t" fillcolor="#131413" stroked="f">
                <v:path arrowok="t"/>
                <v:fill/>
              </v:shape>
              <v:shape style="position:absolute;left:5770;top:-7503;width:821;height:92" coordorigin="5770,-7503" coordsize="821,92" path="m6020,-7482l5996,-7482,5996,-7475,6020,-7475,6020,-7482e" filled="t" fillcolor="#131413" stroked="f">
                <v:path arrowok="t"/>
                <v:fill/>
              </v:shape>
              <v:shape style="position:absolute;left:5770;top:-7503;width:821;height:92" coordorigin="5770,-7503" coordsize="821,92" path="m6008,-7502l6003,-7498,6003,-7482,6012,-7482,6012,-7492,6013,-7494,6020,-7494,6020,-7501,6008,-7502e" filled="t" fillcolor="#131413" stroked="f">
                <v:path arrowok="t"/>
                <v:fill/>
              </v:shape>
              <v:shape style="position:absolute;left:5770;top:-7503;width:821;height:92" coordorigin="5770,-7503" coordsize="821,92" path="m6020,-7494l6017,-7494,6020,-7494,6020,-7494e" filled="t" fillcolor="#131413" stroked="f">
                <v:path arrowok="t"/>
                <v:fill/>
              </v:shape>
              <v:shape style="position:absolute;left:5770;top:-7503;width:821;height:92" coordorigin="5770,-7503" coordsize="821,92" path="m6066,-7483l6035,-7483,6027,-7471,6027,-7441,6036,-7430,6058,-7430,6061,-7432,6069,-7437,6041,-7437,6036,-7443,6036,-7454,6073,-7454,6073,-7461,6036,-7461,6036,-7468,6042,-7476,6071,-7476,6066,-7483e" filled="t" fillcolor="#131413" stroked="f">
                <v:path arrowok="t"/>
                <v:fill/>
              </v:shape>
              <v:shape style="position:absolute;left:5770;top:-7503;width:821;height:92" coordorigin="5770,-7503" coordsize="821,92" path="m6073,-7447l6064,-7447,6064,-7445,6064,-7443,6059,-7437,6069,-7437,6070,-7438,6072,-7445,6073,-7447e" filled="t" fillcolor="#131413" stroked="f">
                <v:path arrowok="t"/>
                <v:fill/>
              </v:shape>
              <v:shape style="position:absolute;left:5770;top:-7503;width:821;height:92" coordorigin="5770,-7503" coordsize="821,92" path="m6071,-7476l6061,-7476,6064,-7468,6064,-7461,6073,-7461,6073,-7472,6071,-7476e" filled="t" fillcolor="#131413" stroked="f">
                <v:path arrowok="t"/>
                <v:fill/>
              </v:shape>
              <v:shape style="position:absolute;left:5770;top:-7503;width:821;height:92" coordorigin="5770,-7503" coordsize="821,92" path="m6093,-7475l6084,-7475,6084,-7435,6086,-7431,6095,-7431,6098,-7431,6101,-7431,6101,-7438,6093,-7438,6093,-7475e" filled="t" fillcolor="#131413" stroked="f">
                <v:path arrowok="t"/>
                <v:fill/>
              </v:shape>
              <v:shape style="position:absolute;left:5770;top:-7503;width:821;height:92" coordorigin="5770,-7503" coordsize="821,92" path="m6101,-7482l6077,-7482,6077,-7475,6101,-7475,6101,-7482e" filled="t" fillcolor="#131413" stroked="f">
                <v:path arrowok="t"/>
                <v:fill/>
              </v:shape>
              <v:shape style="position:absolute;left:5770;top:-7503;width:821;height:92" coordorigin="5770,-7503" coordsize="821,92" path="m6093,-7496l6084,-7496,6084,-7482,6093,-7482,6093,-7496e" filled="t" fillcolor="#131413" stroked="f">
                <v:path arrowok="t"/>
                <v:fill/>
              </v:shape>
              <v:shape style="position:absolute;left:5770;top:-7503;width:821;height:92" coordorigin="5770,-7503" coordsize="821,92" path="m6109,-7419l6109,-7411,6112,-7411,6123,-7411,6124,-7412,6127,-7418,6111,-7418,6110,-7419,6109,-7419e" filled="t" fillcolor="#131413" stroked="f">
                <v:path arrowok="t"/>
                <v:fill/>
              </v:shape>
              <v:shape style="position:absolute;left:5770;top:-7503;width:821;height:92" coordorigin="5770,-7503" coordsize="821,92" path="m6114,-7482l6104,-7482,6123,-7430,6118,-7418,6127,-7418,6132,-7432,6135,-7441,6127,-7441,6114,-7482e" filled="t" fillcolor="#131413" stroked="f">
                <v:path arrowok="t"/>
                <v:fill/>
              </v:shape>
              <v:shape style="position:absolute;left:5770;top:-7503;width:821;height:92" coordorigin="5770,-7503" coordsize="821,92" path="m6141,-7482l6127,-7441,6135,-7441,6139,-7451,6146,-7470,6141,-7482e" filled="t" fillcolor="#131413" stroked="f">
                <v:path arrowok="t"/>
                <v:fill/>
              </v:shape>
              <v:shape style="position:absolute;left:5770;top:-7503;width:821;height:92" coordorigin="5770,-7503" coordsize="821,92" path="m6205,-7503l6187,-7503,6167,-7496,6156,-7477,6160,-7447,6172,-7433,6194,-7432,6204,-7438,6170,-7438,6165,-7450,6165,-7485,6175,-7494,6212,-7494,6205,-7503e" filled="t" fillcolor="#131413" stroked="f">
                <v:path arrowok="t"/>
                <v:fill/>
              </v:shape>
              <v:shape style="position:absolute;left:5770;top:-7503;width:821;height:92" coordorigin="5770,-7503" coordsize="821,92" path="m6208,-7457l6204,-7441,6194,-7438,6204,-7438,6211,-7441,6208,-7457e" filled="t" fillcolor="#131413" stroked="f">
                <v:path arrowok="t"/>
                <v:fill/>
              </v:shape>
              <v:shape style="position:absolute;left:5770;top:-7503;width:821;height:92" coordorigin="5770,-7503" coordsize="821,92" path="m6212,-7494l6194,-7494,6204,-7492,6207,-7480,6216,-7480,6215,-7491,6212,-7494e" filled="t" fillcolor="#131413" stroked="f">
                <v:path arrowok="t"/>
                <v:fill/>
              </v:shape>
              <v:shape style="position:absolute;left:5770;top:-7503;width:821;height:92" coordorigin="5770,-7503" coordsize="821,92" path="m6264,-7483l6231,-7483,6224,-7470,6224,-7444,6231,-7430,6264,-7430,6268,-7437,6235,-7437,6233,-7450,6233,-7463,6235,-7476,6268,-7476,6264,-7483e" filled="t" fillcolor="#131413" stroked="f">
                <v:path arrowok="t"/>
                <v:fill/>
              </v:shape>
              <v:shape style="position:absolute;left:5770;top:-7503;width:821;height:92" coordorigin="5770,-7503" coordsize="821,92" path="m6268,-7476l6260,-7476,6262,-7463,6262,-7450,6260,-7437,6268,-7437,6271,-7444,6271,-7470,6268,-7476e" filled="t" fillcolor="#131413" stroked="f">
                <v:path arrowok="t"/>
                <v:fill/>
              </v:shape>
              <v:shape style="position:absolute;left:5770;top:-7503;width:821;height:92" coordorigin="5770,-7503" coordsize="821,92" path="m6288,-7482l6280,-7482,6280,-7431,6289,-7431,6289,-7473,6295,-7475,6288,-7475,6288,-7482e" filled="t" fillcolor="#131413" stroked="f">
                <v:path arrowok="t"/>
                <v:fill/>
              </v:shape>
              <v:shape style="position:absolute;left:5770;top:-7503;width:821;height:92" coordorigin="5770,-7503" coordsize="821,92" path="m6322,-7476l6310,-7476,6313,-7471,6313,-7431,6322,-7431,6322,-7476e" filled="t" fillcolor="#131413" stroked="f">
                <v:path arrowok="t"/>
                <v:fill/>
              </v:shape>
              <v:shape style="position:absolute;left:5770;top:-7503;width:821;height:92" coordorigin="5770,-7503" coordsize="821,92" path="m6312,-7483l6295,-7483,6290,-7477,6288,-7475,6295,-7475,6297,-7476,6322,-7476,6322,-7480,6312,-7483e" filled="t" fillcolor="#131413" stroked="f">
                <v:path arrowok="t"/>
                <v:fill/>
              </v:shape>
              <v:shape style="position:absolute;left:5770;top:-7503;width:821;height:92" coordorigin="5770,-7503" coordsize="821,92" path="m6345,-7475l6336,-7475,6336,-7435,6338,-7431,6347,-7431,6350,-7431,6353,-7431,6353,-7438,6345,-7438,6345,-7475e" filled="t" fillcolor="#131413" stroked="f">
                <v:path arrowok="t"/>
                <v:fill/>
              </v:shape>
              <v:shape style="position:absolute;left:5770;top:-7503;width:821;height:92" coordorigin="5770,-7503" coordsize="821,92" path="m6353,-7482l6329,-7482,6329,-7475,6353,-7475,6353,-7482e" filled="t" fillcolor="#131413" stroked="f">
                <v:path arrowok="t"/>
                <v:fill/>
              </v:shape>
              <v:shape style="position:absolute;left:5770;top:-7503;width:821;height:92" coordorigin="5770,-7503" coordsize="821,92" path="m6345,-7496l6336,-7496,6336,-7482,6345,-7482,6345,-7496e" filled="t" fillcolor="#131413" stroked="f">
                <v:path arrowok="t"/>
                <v:fill/>
              </v:shape>
              <v:shape style="position:absolute;left:5770;top:-7503;width:821;height:92" coordorigin="5770,-7503" coordsize="821,92" path="m6398,-7483l6366,-7483,6359,-7471,6359,-7441,6367,-7430,6389,-7430,6393,-7432,6401,-7437,6373,-7437,6368,-7443,6368,-7454,6405,-7454,6405,-7461,6368,-7461,6368,-7468,6374,-7476,6402,-7476,6398,-7483e" filled="t" fillcolor="#131413" stroked="f">
                <v:path arrowok="t"/>
                <v:fill/>
              </v:shape>
              <v:shape style="position:absolute;left:5770;top:-7503;width:821;height:92" coordorigin="5770,-7503" coordsize="821,92" path="m6404,-7447l6396,-7447,6395,-7445,6395,-7443,6391,-7437,6401,-7437,6401,-7438,6404,-7445,6404,-7447e" filled="t" fillcolor="#131413" stroked="f">
                <v:path arrowok="t"/>
                <v:fill/>
              </v:shape>
              <v:shape style="position:absolute;left:5770;top:-7503;width:821;height:92" coordorigin="5770,-7503" coordsize="821,92" path="m6402,-7476l6392,-7476,6395,-7468,6396,-7461,6405,-7461,6405,-7472,6402,-7476e" filled="t" fillcolor="#131413" stroked="f">
                <v:path arrowok="t"/>
                <v:fill/>
              </v:shape>
              <v:shape style="position:absolute;left:5770;top:-7503;width:821;height:92" coordorigin="5770,-7503" coordsize="821,92" path="m6422,-7482l6411,-7482,6428,-7457,6410,-7431,6420,-7431,6433,-7450,6443,-7450,6438,-7457,6443,-7464,6433,-7464,6422,-7482e" filled="t" fillcolor="#131413" stroked="f">
                <v:path arrowok="t"/>
                <v:fill/>
              </v:shape>
              <v:shape style="position:absolute;left:5770;top:-7503;width:821;height:92" coordorigin="5770,-7503" coordsize="821,92" path="m6443,-7450l6433,-7450,6445,-7431,6456,-7431,6443,-7450e" filled="t" fillcolor="#131413" stroked="f">
                <v:path arrowok="t"/>
                <v:fill/>
              </v:shape>
              <v:shape style="position:absolute;left:5770;top:-7503;width:821;height:92" coordorigin="5770,-7503" coordsize="821,92" path="m6455,-7482l6445,-7482,6433,-7464,6443,-7464,6455,-7482e" filled="t" fillcolor="#131413" stroked="f">
                <v:path arrowok="t"/>
                <v:fill/>
              </v:shape>
              <v:shape style="position:absolute;left:5770;top:-7503;width:821;height:92" coordorigin="5770,-7503" coordsize="821,92" path="m6473,-7475l6465,-7475,6465,-7435,6467,-7431,6476,-7431,6478,-7431,6481,-7431,6481,-7438,6473,-7438,6473,-7475e" filled="t" fillcolor="#131413" stroked="f">
                <v:path arrowok="t"/>
                <v:fill/>
              </v:shape>
              <v:shape style="position:absolute;left:5770;top:-7503;width:821;height:92" coordorigin="5770,-7503" coordsize="821,92" path="m6481,-7482l6458,-7482,6458,-7475,6481,-7475,6481,-7482e" filled="t" fillcolor="#131413" stroked="f">
                <v:path arrowok="t"/>
                <v:fill/>
              </v:shape>
              <v:shape style="position:absolute;left:5770;top:-7503;width:821;height:92" coordorigin="5770,-7503" coordsize="821,92" path="m6473,-7496l6465,-7496,6465,-7482,6473,-7482,6473,-7496e" filled="t" fillcolor="#131413" stroked="f">
                <v:path arrowok="t"/>
                <v:fill/>
              </v:shape>
              <v:shape style="position:absolute;left:5770;top:-7503;width:821;height:92" coordorigin="5770,-7503" coordsize="821,92" path="m6487,-7479l6487,-7471,6525,-7456,6487,-7440,6487,-7432,6534,-7452,6534,-7459,6487,-7479e" filled="t" fillcolor="#131413" stroked="f">
                <v:path arrowok="t"/>
                <v:fill/>
              </v:shape>
              <v:shape style="position:absolute;left:5770;top:-7503;width:821;height:92" coordorigin="5770,-7503" coordsize="821,92" path="m6543,-7479l6543,-7471,6581,-7456,6543,-7440,6543,-7432,6591,-7452,6591,-7459,6543,-7479e" filled="t" fillcolor="#131413" stroked="f">
                <v:path arrowok="t"/>
                <v:fill/>
              </v:shape>
            </v:group>
            <v:group style="position:absolute;left:1699;top:-7906;width:8491;height:7741" coordorigin="1699,-7906" coordsize="8491,7741">
              <v:shape style="position:absolute;left:1699;top:-7906;width:8491;height:7741" coordorigin="1699,-7906" coordsize="8491,7741" path="m10190,-7906l1699,-7906,1699,-165,10190,-165,10190,-7906xe" filled="f" stroked="t" strokeweight=".659pt" strokecolor="#131413">
                <v:path arrowok="t"/>
              </v:shape>
            </v:group>
            <v:group style="position:absolute;left:1699;top:-8203;width:2540;height:298" coordorigin="1699,-8203" coordsize="2540,298">
              <v:shape style="position:absolute;left:1699;top:-8203;width:2540;height:298" coordorigin="1699,-8203" coordsize="2540,298" path="m4240,-8203l1699,-8203,1699,-7906,4240,-7906,4240,-8203xe" filled="f" stroked="t" strokeweight=".659pt" strokecolor="#131413">
                <v:path arrowok="t"/>
              </v:shape>
              <v:shape style="position:absolute;left:5103;top:-7795;width:2132;height:145" type="#_x0000_t75">
                <v:imagedata r:id="rId78" o:title="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Controller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4" w:lineRule="auto"/>
        <w:ind w:left="120" w:right="774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6.586151pt;margin-top:4.164321pt;width:369.663651pt;height:100.755pt;mso-position-horizontal-relative:page;mso-position-vertical-relative:paragraph;z-index:-2085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39" w:hRule="exact"/>
                    </w:trPr>
                    <w:tc>
                      <w:tcPr>
                        <w:tcW w:w="2915" w:type="dxa"/>
                        <w:tcBorders>
                          <w:top w:val="single" w:sz="4.536" w:space="0" w:color="131413"/>
                          <w:bottom w:val="single" w:sz="7.992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0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Safety-Critical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Element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4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el)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562" w:type="dxa"/>
                        <w:tcBorders>
                          <w:top w:val="single" w:sz="4.536" w:space="0" w:color="131413"/>
                          <w:bottom w:val="single" w:sz="7.992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0" w:after="0" w:line="240" w:lineRule="auto"/>
                          <w:ind w:left="42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Elements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Dependent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on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4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el)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single" w:sz="4.536" w:space="0" w:color="131413"/>
                          <w:bottom w:val="single" w:sz="7.992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0" w:after="0" w:line="240" w:lineRule="auto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Notes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44" w:hRule="exact"/>
                    </w:trPr>
                    <w:tc>
                      <w:tcPr>
                        <w:tcW w:w="2915" w:type="dxa"/>
                        <w:tcBorders>
                          <w:top w:val="single" w:sz="7.992" w:space="0" w:color="131413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0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HeadingAndSpeedSubsystem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(A)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562" w:type="dxa"/>
                        <w:tcBorders>
                          <w:top w:val="single" w:sz="7.992" w:space="0" w:color="131413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0" w:after="0" w:line="240" w:lineRule="auto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MechanicalSteeringStickSubsystem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(B)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single" w:sz="7.992" w:space="0" w:color="131413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9" w:after="0" w:line="240" w:lineRule="auto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0"/>
                            <w:w w:val="136"/>
                          </w:rPr>
                          <w:t>≥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-22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tcW w:w="2915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56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9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9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ationControllerSubsystem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(C)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0"/>
                            <w:w w:val="136"/>
                          </w:rPr>
                          <w:t>≥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-22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tcW w:w="2915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9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9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ationDatabaseSubsystem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(C)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56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9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9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ationControllerSubsystem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(C)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0"/>
                            <w:w w:val="136"/>
                          </w:rPr>
                          <w:t>≥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-22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tcW w:w="2915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ationSubsystem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(B)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56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9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9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ationControllerSubsystem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(C)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0"/>
                            <w:w w:val="136"/>
                          </w:rPr>
                          <w:t>≥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-22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tcW w:w="2915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56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LEDDisplaySubsystem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(D)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0"/>
                            <w:w w:val="136"/>
                          </w:rPr>
                          <w:t>≥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-22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5" w:hRule="exact"/>
                    </w:trPr>
                    <w:tc>
                      <w:tcPr>
                        <w:tcW w:w="2915" w:type="dxa"/>
                        <w:tcBorders>
                          <w:top w:val="nil" w:sz="6" w:space="0" w:color="auto"/>
                          <w:bottom w:val="single" w:sz="4.536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9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9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ationControllerSubsystem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(C)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562" w:type="dxa"/>
                        <w:tcBorders>
                          <w:top w:val="nil" w:sz="6" w:space="0" w:color="auto"/>
                          <w:bottom w:val="single" w:sz="4.536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9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9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ationUserInter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99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aceSubsystem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9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(D)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nil" w:sz="6" w:space="0" w:color="auto"/>
                          <w:bottom w:val="single" w:sz="4.536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1" w:lineRule="exact"/>
                          <w:ind w:left="42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0"/>
                            <w:w w:val="136"/>
                          </w:rPr>
                          <w:t>≥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131413"/>
                            <w:spacing w:val="-22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NumType w:start="357"/>
          <w:pgMar w:header="661" w:footer="886" w:top="900" w:bottom="1080" w:left="900" w:right="880"/>
          <w:headerReference w:type="odd" r:id="rId71"/>
          <w:headerReference w:type="even" r:id="rId72"/>
          <w:pgSz w:w="11920" w:h="15820"/>
        </w:sectPr>
      </w:pPr>
      <w:rPr/>
    </w:p>
    <w:p>
      <w:pPr>
        <w:spacing w:before="33" w:after="0" w:line="259" w:lineRule="auto"/>
        <w:ind w:left="12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architectural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mEThod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(COMET)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methodology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real-time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distribute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responsibility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auto"/>
        <w:ind w:left="120" w:right="-57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NavigationControllerSub-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interacts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HeadingAndSpeedSub-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NavigationDatabaseSubsystem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42" w:lineRule="auto"/>
        <w:ind w:right="8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NavigationSubsystem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associated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«system-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interface»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recommenda-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HeadingAndSpeedInterface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NavigationDatabaseInterface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ionInterface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880"/>
          <w:cols w:num="2" w:equalWidth="0">
            <w:col w:w="4883" w:space="340"/>
            <w:col w:w="4917"/>
          </w:cols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8" w:after="0" w:line="244" w:lineRule="auto"/>
        <w:ind w:left="120" w:right="77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6.587006pt;margin-top:5.597142pt;width:369.656037pt;height:74.853pt;mso-position-horizontal-relative:page;mso-position-vertical-relative:paragraph;z-index:-208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339" w:hRule="exact"/>
                    </w:trPr>
                    <w:tc>
                      <w:tcPr>
                        <w:tcW w:w="2257" w:type="dxa"/>
                        <w:tcBorders>
                          <w:top w:val="single" w:sz="4.536" w:space="0" w:color="131413"/>
                          <w:bottom w:val="single" w:sz="7.992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0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Inter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674" w:type="dxa"/>
                        <w:tcBorders>
                          <w:top w:val="single" w:sz="4.536" w:space="0" w:color="131413"/>
                          <w:bottom w:val="single" w:sz="7.992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0" w:after="0" w:line="240" w:lineRule="auto"/>
                          <w:ind w:left="2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3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Entity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62" w:type="dxa"/>
                        <w:tcBorders>
                          <w:top w:val="single" w:sz="4.536" w:space="0" w:color="131413"/>
                          <w:bottom w:val="single" w:sz="7.992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0" w:after="0" w:line="240" w:lineRule="auto"/>
                          <w:ind w:left="2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Between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hard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w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and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soft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w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147" w:hRule="exact"/>
                    </w:trPr>
                    <w:tc>
                      <w:tcPr>
                        <w:tcW w:w="2257" w:type="dxa"/>
                        <w:tcBorders>
                          <w:top w:val="single" w:sz="7.992" w:space="0" w:color="131413"/>
                          <w:bottom w:val="single" w:sz="4.536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0" w:after="0" w:line="318" w:lineRule="auto"/>
                          <w:ind w:left="40" w:right="198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ControllerInter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HeadingAndSpeedInter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ationDatabaseInter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2"/>
                            <w:w w:val="10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ationInterace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674" w:type="dxa"/>
                        <w:tcBorders>
                          <w:top w:val="single" w:sz="7.992" w:space="0" w:color="131413"/>
                          <w:bottom w:val="single" w:sz="4.536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0" w:after="0" w:line="318" w:lineRule="auto"/>
                          <w:ind w:left="248" w:right="199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ationControllerSubsystem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HeadingAndSpeedSubsystem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ationDatabaseSubsystem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ationSubsystem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62" w:type="dxa"/>
                        <w:tcBorders>
                          <w:top w:val="single" w:sz="7.992" w:space="0" w:color="131413"/>
                          <w:bottom w:val="single" w:sz="4.536" w:space="0" w:color="131413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0" w:after="0" w:line="318" w:lineRule="auto"/>
                          <w:ind w:left="248" w:right="1918"/>
                          <w:jc w:val="both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7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-17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131413"/>
                            <w:spacing w:val="0"/>
                            <w:w w:val="100"/>
                          </w:rPr>
                          <w:t>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(including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are/soft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ones)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Mar w:header="661" w:footer="886" w:top="900" w:bottom="1080" w:left="900" w:right="880"/>
          <w:pgSz w:w="11920" w:h="15820"/>
        </w:sectPr>
      </w:pPr>
      <w:rPr/>
    </w:p>
    <w:p>
      <w:pPr>
        <w:spacing w:before="33" w:after="0" w:line="251" w:lineRule="auto"/>
        <w:ind w:left="120" w:right="-4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«Rationale»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(S.14)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justifying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53" w:lineRule="auto"/>
        <w:ind w:left="120" w:right="-4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«Interface»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(S.20)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5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correspond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(i.e.,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are-soft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are-hard-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(Note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are-hard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5" w:lineRule="auto"/>
        <w:ind w:left="120" w:right="-4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corresponding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«Monitor»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(S.24)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(i.e.,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HeadingAndSpeedMonitor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99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DatabaseMonitor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trigger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ExternalSubsystemsEventHandler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(bottom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«Monitor»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(S.24)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indicates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monitors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monitors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Kind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MonitoredEntity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detectable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DetectableEvent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EventHandler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particula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referring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already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2" w:lineRule="auto"/>
        <w:ind w:left="120" w:right="-5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HeadingAndSpeedMonitor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HeadingAndSpeedInterface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7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AndSpeedEvent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DetectableEvent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HeadingAndSpeed-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ControlledByOtherSubsyste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28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SpeedNotControlledByOtherSubsystem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notifies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ExternalSubsystems-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EventHandler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triggers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DisableController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EnableController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accordingl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PerformedReaction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«Handler»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(S.23)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indicates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ReactionToDepen-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dentSubsystemEvent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DisableController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EnableController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inherit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from—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.)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HeadingAndSpeedMonitor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6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ExternalSub-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systemsEventHandler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6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auto"/>
        <w:ind w:left="120" w:right="-4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«Rationale»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13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(S.14)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Reference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59" w:lineRule="auto"/>
        <w:ind w:left="120" w:right="-42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numerous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municate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embedding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ustifications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decisions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apparent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59" w:lineRule="auto"/>
        <w:ind w:right="7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xplanation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here.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section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9" w:lineRule="auto"/>
        <w:ind w:left="315" w:right="671" w:firstLine="-31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6.5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scenarios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right="8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stud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8"/>
        </w:rPr>
        <w:t>2.2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(Fig.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acilitated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discussed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monitoring,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guidelines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helps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satisfy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them.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presented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concrete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(Figs.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efits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section,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benefits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auto"/>
        <w:ind w:right="83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(Plan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description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conditions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(see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5.2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essence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vels,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obtained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rying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«Saf-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etyCritical»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8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Critical-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ityLevel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left="2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56" w:lineRule="auto"/>
        <w:ind w:right="8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highest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xtract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«SafetyCritical»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equal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summa-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rized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8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ws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guidelines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respect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rules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NavigationSubsystem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3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880"/>
          <w:cols w:num="2" w:equalWidth="0">
            <w:col w:w="4896" w:space="327"/>
            <w:col w:w="4917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75.351997pt;margin-top:56.096966pt;width:.1pt;height:657.738pt;mso-position-horizontal-relative:page;mso-position-vertical-relative:page;z-index:-2083" coordorigin="1507,1122" coordsize="2,13155">
            <v:shape style="position:absolute;left:1507;top:1122;width:2;height:13155" coordorigin="1507,1122" coordsize="0,13155" path="m1507,14277l1507,1122e" filled="f" stroked="t" strokeweight=".567pt" strokecolor="#131413">
              <v:path arrowok="t"/>
            </v:shape>
          </v:group>
          <w10:wrap type="none"/>
        </w:pict>
      </w:r>
      <w:r>
        <w:rPr/>
        <w:pict>
          <v:group style="position:absolute;margin-left:111.991997pt;margin-top:56.096966pt;width:.1pt;height:657.738pt;mso-position-horizontal-relative:page;mso-position-vertical-relative:page;z-index:-2081" coordorigin="2240,1122" coordsize="2,13155">
            <v:shape style="position:absolute;left:2240;top:1122;width:2;height:13155" coordorigin="2240,1122" coordsize="0,13155" path="m2240,14277l2240,1122e" filled="f" stroked="t" strokeweight=".999pt" strokecolor="#131413">
              <v:path arrowok="t"/>
            </v:shape>
          </v:group>
          <w10:wrap type="none"/>
        </w:pict>
      </w:r>
      <w:r>
        <w:rPr/>
        <w:pict>
          <v:group style="position:absolute;margin-left:273.173004pt;margin-top:56.096966pt;width:.1pt;height:657.738pt;mso-position-horizontal-relative:page;mso-position-vertical-relative:page;z-index:-2080" coordorigin="5463,1122" coordsize="2,13155">
            <v:shape style="position:absolute;left:5463;top:1122;width:2;height:13155" coordorigin="5463,1122" coordsize="0,13155" path="m5463,14277l5463,1122e" filled="f" stroked="t" strokeweight=".567pt" strokecolor="#131413">
              <v:path arrowok="t"/>
            </v:shape>
          </v:group>
          <w10:wrap type="none"/>
        </w:pict>
      </w:r>
      <w:r>
        <w:rPr>
          <w:sz w:val="19"/>
          <w:szCs w:val="19"/>
        </w:rPr>
      </w:r>
    </w:p>
    <w:p>
      <w:pPr>
        <w:spacing w:before="33" w:after="0" w:line="240" w:lineRule="auto"/>
        <w:ind w:left="5223"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.072699pt;width:39.090948pt;height:27.873739pt;mso-position-horizontal-relative:page;mso-position-vertical-relative:paragraph;z-index:-2061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SREQ7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NavigationControllerSubsystem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5223" w:right="175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887497pt;margin-top:4.739214pt;width:23.427933pt;height:9.164945pt;mso-position-horizontal-relative:page;mso-position-vertical-relative:paragraph;z-index:-2038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3" w:after="0" w:line="240" w:lineRule="auto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0"/>
          <w:szCs w:val="20"/>
          <w:color w:val="131413"/>
          <w:w w:val="99"/>
        </w:rPr>
        <w:t>LEDDisplaySubsystem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53" w:lineRule="auto"/>
        <w:ind w:left="5223" w:right="63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88.870003pt;margin-top:6.465431pt;width:.1pt;height:504.225pt;mso-position-horizontal-relative:page;mso-position-vertical-relative:paragraph;z-index:-2082" coordorigin="1777,129" coordsize="2,10085">
            <v:shape style="position:absolute;left:1777;top:129;width:2;height:10085" coordorigin="1777,129" coordsize="0,10085" path="m1777,10214l1777,129e" filled="f" stroked="t" strokeweight=".567pt" strokecolor="#13141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82.011597pt;width:26.14053pt;height:34.224042pt;mso-position-horizontal-relative:page;mso-position-vertical-relative:paragraph;z-index:-2064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SREQ6.3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43.761581pt;width:26.14053pt;height:34.223195pt;mso-position-horizontal-relative:page;mso-position-vertical-relative:paragraph;z-index:-2063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SREQ6.4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5.510721pt;width:26.14053pt;height:34.224042pt;mso-position-horizontal-relative:page;mso-position-vertical-relative:paragraph;z-index:-2062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SREQ6.5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6.986664pt;margin-top:68.783852pt;width:10.4682pt;height:9.164097pt;mso-position-horizontal-relative:page;mso-position-vertical-relative:paragraph;z-index:-2042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887497pt;margin-top:30.53299pt;width:23.427933pt;height:9.164945pt;mso-position-horizontal-relative:page;mso-position-vertical-relative:paragraph;z-index:-2039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3" w:after="0" w:line="240" w:lineRule="auto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847229pt;margin-top:68.783005pt;width:10.4682pt;height:9.164097pt;mso-position-horizontal-relative:page;mso-position-vertical-relative:paragraph;z-index:-2034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description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hard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are/soft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places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emphasis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espe-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cially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xtract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list,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stereotype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«Inter-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face»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hard-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are/soft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documented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2" w:lineRule="auto"/>
        <w:ind w:left="5223" w:right="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33.286736pt;width:26.14053pt;height:34.223195pt;mso-position-horizontal-relative:page;mso-position-vertical-relative:paragraph;z-index:-2065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SREQ6.2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887497pt;margin-top:20.057295pt;width:23.427933pt;height:9.164098pt;mso-position-horizontal-relative:page;mso-position-vertical-relative:paragraph;z-index:-2040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3" w:after="0" w:line="240" w:lineRule="auto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NavigationInterface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xamples,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inter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NavigationSubsys-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tem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5223" w:right="6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33.87701pt;width:26.14053pt;height:34.224042pt;mso-position-horizontal-relative:page;mso-position-vertical-relative:paragraph;z-index:-2066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SREQ6.1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6.986664pt;margin-top:58.897579pt;width:10.4682pt;height:9.164097pt;mso-position-horizontal-relative:page;mso-position-vertical-relative:paragraph;z-index:-2043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937073pt;margin-top:20.647568pt;width:10.4682pt;height:9.164097pt;mso-position-horizontal-relative:page;mso-position-vertical-relative:paragraph;z-index:-2041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847229pt;margin-top:58.897579pt;width:10.4682pt;height:9.164097pt;mso-position-horizontal-relative:page;mso-position-vertical-relative:paragraph;z-index:-2036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847229pt;margin-top:20.647566pt;width:10.4682pt;height:9.164097pt;mso-position-horizontal-relative:page;mso-position-vertical-relative:paragraph;z-index:-2035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doc-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traceability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(Sect.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5.2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xtract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ensure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auto"/>
        <w:ind w:left="5223" w:right="5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169.341156pt;width:26.14053pt;height:27.874586pt;mso-position-horizontal-relative:page;mso-position-vertical-relative:paragraph;z-index:-2072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FREQ5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0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137.440598pt;width:26.14053pt;height:27.873739pt;mso-position-horizontal-relative:page;mso-position-vertical-relative:paragraph;z-index:-2071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SREQ1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0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105.548515pt;width:26.14053pt;height:27.874586pt;mso-position-horizontal-relative:page;mso-position-vertical-relative:paragraph;z-index:-2070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SREQ2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0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73.657272pt;width:26.14053pt;height:27.873739pt;mso-position-horizontal-relative:page;mso-position-vertical-relative:paragraph;z-index:-2069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SREQ3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41.755867pt;width:52.041367pt;height:27.874586pt;mso-position-horizontal-relative:page;mso-position-vertical-relative:paragraph;z-index:-2068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SREQ4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9.864625pt;width:39.090948pt;height:27.873739pt;mso-position-horizontal-relative:page;mso-position-vertical-relative:paragraph;z-index:-2067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SREQ5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1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284149pt;margin-top:124.23571pt;width:23.418618pt;height:9.164099pt;mso-position-horizontal-relative:page;mso-position-vertical-relative:paragraph;z-index:-2054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3" w:after="0" w:line="240" w:lineRule="auto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284149pt;margin-top:92.337692pt;width:36.369036pt;height:9.166639pt;mso-position-horizontal-relative:page;mso-position-vertical-relative:paragraph;z-index:-2053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3" w:after="0" w:line="240" w:lineRule="auto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4.03624pt;margin-top:60.437141pt;width:10.4682pt;height:9.164097pt;mso-position-horizontal-relative:page;mso-position-vertical-relative:paragraph;z-index:-2045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6.986664pt;margin-top:156.131195pt;width:10.4682pt;height:9.164097pt;mso-position-horizontal-relative:page;mso-position-vertical-relative:paragraph;z-index:-2044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847229pt;margin-top:156.131195pt;width:10.4682pt;height:9.164097pt;mso-position-horizontal-relative:page;mso-position-vertical-relative:paragraph;z-index:-2037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«Requirement»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«Rationale»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generated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helps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conclude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addressed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itoring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traceability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submitted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5)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illustrate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traceability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(i.e.,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correspond-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code,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trace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xample,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conclude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HeadingAnd-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SpeedMonitor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3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2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ExternalSubsystemsEvent-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</w:rPr>
        <w:t>Handler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-4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implement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element,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raise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flag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esti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59" w:lineRule="auto"/>
        <w:ind w:left="5223" w:right="6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784981pt;margin-top:5.636126pt;width:13.171441pt;height:132.602506pt;mso-position-horizontal-relative:page;mso-position-vertical-relative:paragraph;z-index:-2077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54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FREQ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00"/>
                    </w:rPr>
                    <w:t>→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Functional;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SREQ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00"/>
                    </w:rPr>
                    <w:t>→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1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Safety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14.675511pt;width:26.14053pt;height:27.873739pt;mso-position-horizontal-relative:page;mso-position-vertical-relative:paragraph;z-index:-2073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FREQ4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0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284149pt;margin-top:33.376255pt;width:10.4682pt;height:9.164097pt;mso-position-horizontal-relative:page;mso-position-vertical-relative:paragraph;z-index:-2056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284149pt;margin-top:1.478238pt;width:10.4682pt;height:9.164097pt;mso-position-horizontal-relative:page;mso-position-vertical-relative:paragraph;z-index:-2055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4.03624pt;margin-top:33.378796pt;width:10.4682pt;height:9.164097pt;mso-position-horizontal-relative:page;mso-position-vertical-relative:paragraph;z-index:-2047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4.03624pt;margin-top:1.480779pt;width:10.4682pt;height:9.164097pt;mso-position-horizontal-relative:page;mso-position-vertical-relative:paragraph;z-index:-2046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xtract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handled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«Event»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5223" w:right="6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8.085516pt;width:26.14053pt;height:27.874586pt;mso-position-horizontal-relative:page;mso-position-vertical-relative:paragraph;z-index:-2074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FREQ3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0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  <w:position w:val="1"/>
        </w:rPr>
        <w:t>«Reaction»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  <w:position w:val="1"/>
        </w:rPr>
        <w:t>«Monitor»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  <w:position w:val="1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99"/>
          <w:position w:val="1"/>
        </w:rPr>
        <w:t>«Handler»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  <w:position w:val="1"/>
        </w:rPr>
        <w:t>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position w:val="1"/>
        </w:rPr>
        <w:t>informa-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58" w:lineRule="auto"/>
        <w:ind w:left="5223" w:right="6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5769pt;margin-top:20.532318pt;width:10.521283pt;height:189.343689pt;mso-position-horizontal-relative:page;mso-position-vertical-relative:paragraph;z-index:-2079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4" w:lineRule="exact"/>
                    <w:ind w:left="20" w:right="-46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16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  <w:b/>
                      <w:bCs/>
                    </w:rPr>
                    <w:t>able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  <w:b/>
                      <w:bCs/>
                    </w:rPr>
                    <w:t>9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1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6"/>
                      <w:w w:val="10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raceability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between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requirements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and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design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60.393421pt;width:26.14053pt;height:27.874999pt;mso-position-horizontal-relative:page;mso-position-vertical-relative:paragraph;z-index:-2076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FREQ1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0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710983pt;margin-top:28.502178pt;width:26.14053pt;height:27.873739pt;mso-position-horizontal-relative:page;mso-position-vertical-relative:paragraph;z-index:-2075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FREQ2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240" w:lineRule="auto"/>
                    <w:ind w:left="20"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6.628983pt;margin-top:92.286766pt;width:152.932116pt;height:117.589241pt;mso-position-horizontal-relative:page;mso-position-vertical-relative:paragraph;z-index:-2060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20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Entire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diagram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3" w:after="0" w:line="318" w:lineRule="auto"/>
                    <w:ind w:left="20" w:right="194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ControllerMonitorAndHandler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Controller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SafePointDeterminator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3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athProjector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HeadingAndSpeedInter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2"/>
                      <w:w w:val="10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ace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3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vi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1"/>
                      <w:w w:val="100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ationDatabaseInter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2"/>
                      <w:w w:val="10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ace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3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vi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1"/>
                      <w:w w:val="100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ationInter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2"/>
                      <w:w w:val="10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ace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HeadingAndSpeedMonitor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3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vi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1"/>
                      <w:w w:val="100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ationDatabaseMonitor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3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vi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1"/>
                      <w:w w:val="100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ationMonitor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40" w:lineRule="auto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ExternalSubsystemsE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3"/>
                      <w:w w:val="100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entHandler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284149pt;margin-top:79.104324pt;width:10.4682pt;height:9.164097pt;mso-position-horizontal-relative:page;mso-position-vertical-relative:paragraph;z-index:-2059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284149pt;margin-top:47.206306pt;width:10.4682pt;height:9.164097pt;mso-position-horizontal-relative:page;mso-position-vertical-relative:paragraph;z-index:-2058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284149pt;margin-top:15.308291pt;width:10.4682pt;height:9.164097pt;mso-position-horizontal-relative:page;mso-position-vertical-relative:paragraph;z-index:-2057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5.184982pt;margin-top:47.208847pt;width:23.418618pt;height:9.164097pt;mso-position-horizontal-relative:page;mso-position-vertical-relative:paragraph;z-index:-2052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3" w:after="0" w:line="240" w:lineRule="auto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5.184982pt;margin-top:15.304057pt;width:23.418618pt;height:9.164097pt;mso-position-horizontal-relative:page;mso-position-vertical-relative:paragraph;z-index:-2051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3" w:after="0" w:line="240" w:lineRule="auto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1.085815pt;margin-top:79.104324pt;width:10.4682pt;height:9.164097pt;mso-position-horizontal-relative:page;mso-position-vertical-relative:paragraph;z-index:-2050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4.03624pt;margin-top:47.208847pt;width:10.4682pt;height:9.164097pt;mso-position-horizontal-relative:page;mso-position-vertical-relative:paragraph;z-index:-2049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4.03624pt;margin-top:15.310832pt;width:10.4682pt;height:9.164097pt;mso-position-horizontal-relative:page;mso-position-vertical-relative:paragraph;z-index:-2048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38" w:lineRule="exact"/>
                    <w:ind w:left="20" w:right="-4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131413"/>
                      <w:spacing w:val="0"/>
                      <w:w w:val="153"/>
                      <w:position w:val="1"/>
                    </w:rPr>
                    <w:t>√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xtracted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summarized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monitors,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handlers,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raise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raise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detect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PilotInputEvent</w:t>
      </w:r>
      <w:r>
        <w:rPr>
          <w:rFonts w:ascii="Courier New" w:hAnsi="Courier New" w:cs="Courier New" w:eastAsia="Courier New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(empty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cells),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suggests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record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justify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decisions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responding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reactions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(missing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embed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(missing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2).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223" w:right="371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784981pt;margin-top:5.227890pt;width:10.4682pt;height:54.911856pt;mso-position-horizontal-relative:page;mso-position-vertical-relative:paragraph;z-index:-2078" type="#_x0000_t202" filled="f" stroked="f">
            <v:textbox style="layout-flow:vertical;mso-layout-flow-alt:bottom-to-top" inset="0,0,0,0">
              <w:txbxContent>
                <w:p>
                  <w:pPr>
                    <w:spacing w:before="0" w:after="0" w:line="193" w:lineRule="exact"/>
                    <w:ind w:left="20" w:right="-4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Design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-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31413"/>
                      <w:spacing w:val="0"/>
                      <w:w w:val="100"/>
                    </w:rPr>
                    <w:t>element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Conclusion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9" w:lineRule="auto"/>
        <w:ind w:left="5223" w:right="6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collaboration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ehold-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namely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found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major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challenge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pgMar w:header="661" w:footer="886" w:top="900" w:bottom="1080" w:left="900" w:right="900"/>
          <w:pgSz w:w="11920" w:h="1582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192" w:lineRule="exact"/>
        <w:ind w:left="1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handling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-1"/>
        </w:rPr>
        <w:t>mechanisms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419998" w:type="dxa"/>
      </w:tblPr>
      <w:tblGrid/>
      <w:tr>
        <w:trPr>
          <w:trHeight w:val="339" w:hRule="exact"/>
        </w:trPr>
        <w:tc>
          <w:tcPr>
            <w:tcW w:w="2314" w:type="dxa"/>
            <w:tcBorders>
              <w:top w:val="single" w:sz="4.536" w:space="0" w:color="131413"/>
              <w:bottom w:val="single" w:sz="7.992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4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19" w:type="dxa"/>
            <w:tcBorders>
              <w:top w:val="single" w:sz="4.536" w:space="0" w:color="131413"/>
              <w:bottom w:val="single" w:sz="7.992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40" w:after="0" w:line="240" w:lineRule="auto"/>
              <w:ind w:left="31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Raised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By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single" w:sz="4.536" w:space="0" w:color="131413"/>
              <w:bottom w:val="single" w:sz="7.992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40" w:after="0" w:line="240" w:lineRule="auto"/>
              <w:ind w:left="26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Detected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By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838" w:type="dxa"/>
            <w:tcBorders>
              <w:top w:val="single" w:sz="4.536" w:space="0" w:color="131413"/>
              <w:bottom w:val="single" w:sz="7.992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40" w:after="0" w:line="240" w:lineRule="auto"/>
              <w:ind w:left="22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Handled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By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62" w:type="dxa"/>
            <w:tcBorders>
              <w:top w:val="single" w:sz="4.536" w:space="0" w:color="131413"/>
              <w:bottom w:val="single" w:sz="7.992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40" w:after="0" w:line="240" w:lineRule="auto"/>
              <w:ind w:left="25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Reaction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516" w:hRule="exact"/>
        </w:trPr>
        <w:tc>
          <w:tcPr>
            <w:tcW w:w="2314" w:type="dxa"/>
            <w:tcBorders>
              <w:top w:val="single" w:sz="7.992" w:space="0" w:color="131413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IndependentSubsystemE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19" w:type="dxa"/>
            <w:tcBorders>
              <w:top w:val="single" w:sz="7.992" w:space="0" w:color="131413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0" w:after="0" w:line="240" w:lineRule="auto"/>
              <w:ind w:left="31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Controller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single" w:sz="7.992" w:space="0" w:color="131413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0" w:after="0" w:line="244" w:lineRule="auto"/>
              <w:ind w:left="380" w:right="293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ControllerMonito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AndHandler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838" w:type="dxa"/>
            <w:tcBorders>
              <w:top w:val="single" w:sz="7.992" w:space="0" w:color="131413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0" w:after="0" w:line="244" w:lineRule="auto"/>
              <w:ind w:left="341" w:right="263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ControllerMonito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AndHandler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62" w:type="dxa"/>
            <w:tcBorders>
              <w:top w:val="single" w:sz="7.992" w:space="0" w:color="131413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0" w:after="0" w:line="244" w:lineRule="auto"/>
              <w:ind w:left="372" w:right="-9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Reaction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oIndependent-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SubsystemE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59" w:hRule="exact"/>
        </w:trPr>
        <w:tc>
          <w:tcPr>
            <w:tcW w:w="231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PilotInputE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1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31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–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26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–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83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22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Controller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6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25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In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esti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ateFuelShortage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58" w:hRule="exact"/>
        </w:trPr>
        <w:tc>
          <w:tcPr>
            <w:tcW w:w="231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HeadingAndSpeedE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1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431" w:right="426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HeadingAnd-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SpeedInter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2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ace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380" w:right="509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HeadingAnd-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SpeedMonitor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83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341" w:right="203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ExternalSubsystem-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entHandler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6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372" w:right="94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Reaction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oDependent-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SubsystemE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458" w:hRule="exact"/>
        </w:trPr>
        <w:tc>
          <w:tcPr>
            <w:tcW w:w="231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vi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ationDatabaseE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1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431" w:right="219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vi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ation-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DatabaseInter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2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ace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380" w:right="172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vi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ationDatabase-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Monitor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83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341" w:right="203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ExternalSubsystem-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entHandler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6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372" w:right="94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Reaction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oDependent-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SubsystemE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511" w:hRule="exact"/>
        </w:trPr>
        <w:tc>
          <w:tcPr>
            <w:tcW w:w="2314" w:type="dxa"/>
            <w:tcBorders>
              <w:top w:val="nil" w:sz="6" w:space="0" w:color="auto"/>
              <w:bottom w:val="single" w:sz="4.536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vi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ationE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19" w:type="dxa"/>
            <w:tcBorders>
              <w:top w:val="nil" w:sz="6" w:space="0" w:color="auto"/>
              <w:bottom w:val="single" w:sz="4.536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31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vi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ationInter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2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ace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nil" w:sz="6" w:space="0" w:color="auto"/>
              <w:bottom w:val="single" w:sz="4.536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26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vi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ationMonitor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838" w:type="dxa"/>
            <w:tcBorders>
              <w:top w:val="nil" w:sz="6" w:space="0" w:color="auto"/>
              <w:bottom w:val="single" w:sz="4.536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341" w:right="203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ExternalSubsystem-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entHandler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962" w:type="dxa"/>
            <w:tcBorders>
              <w:top w:val="nil" w:sz="6" w:space="0" w:color="auto"/>
              <w:bottom w:val="single" w:sz="4.536" w:space="0" w:color="131413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4" w:lineRule="auto"/>
              <w:ind w:left="372" w:right="94" w:firstLine="-1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Reaction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1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oDependent-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SubsystemE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-3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31413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Mar w:header="661" w:footer="886" w:top="900" w:bottom="1080" w:left="880" w:right="880"/>
          <w:pgSz w:w="11920" w:h="15820"/>
        </w:sectPr>
      </w:pPr>
      <w:rPr/>
    </w:p>
    <w:p>
      <w:pPr>
        <w:spacing w:before="33" w:after="0" w:line="259" w:lineRule="auto"/>
        <w:ind w:left="140" w:right="-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borne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99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addition,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chal-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lenges,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military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TCA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groups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xchange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scenarios):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mind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record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decisions,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engineers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monitor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prepare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cepts.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primarily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aerospace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industr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98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also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reus-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industries.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4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embed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object-oriented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suitability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solu-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rofiles).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conclusion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xist-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UML-based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solutions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adequate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purpose,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capture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small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portion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therefore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composed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stereotypes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79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utes,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5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5"/>
        </w:rPr>
        <w:t>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adding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left="140" w:right="-54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realistic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stud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flight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paths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automatic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pilots.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59" w:lineRule="auto"/>
        <w:ind w:right="8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scenarios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identified.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i.e.,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embedding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guidance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specified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dard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control-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subsystem).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indeed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acilitate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among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engineers,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munication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supported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’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auto"/>
        <w:ind w:right="8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59" w:lineRule="auto"/>
        <w:ind w:right="86" w:firstLine="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Future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focus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(1)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providing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full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auto-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including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defining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queries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(2)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xtending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sequence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diagrams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state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machines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help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analyze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v-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ioral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sequences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reactions),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(3)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aluating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eness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practice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through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additional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case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9"/>
        </w:rPr>
        <w:t>studies,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(4)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8"/>
        </w:rPr>
        <w:t>aluation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SafeUML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97"/>
        </w:rPr>
        <w:t>profile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suitability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IEC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61508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].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4" w:lineRule="auto"/>
        <w:ind w:right="9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Ackn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wledgments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Zoughbi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Master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thesis.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Zoughbi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supported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Dynamics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educational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tuition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assistance.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supported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Research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(CRC)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grant.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Lionel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Briand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Labiche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supported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NSERC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grants.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63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ppendix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A: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Safety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conceptual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auto"/>
        <w:ind w:right="8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Fig.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6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0000F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lists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xplains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</w:rPr>
        <w:t>concepts.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880" w:right="880"/>
          <w:cols w:num="2" w:equalWidth="0">
            <w:col w:w="4904" w:space="339"/>
            <w:col w:w="4917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concepts—definitions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4" w:lineRule="auto"/>
        <w:ind w:left="240" w:right="48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033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necessarily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non-functional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enables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traceabilit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“FREQ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10”,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deri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ed: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rue”,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alse”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4" w:lineRule="auto"/>
        <w:ind w:left="240" w:right="1245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“Functional”,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“Safety”,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“Reliability”,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grity”,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“Performance”,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“Concurren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“Certification”,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“Design”,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  <w:b/>
          <w:bCs/>
          <w:i/>
        </w:rPr>
        <w:t>specification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actual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specification.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“Radar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Poisson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Lambda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Nesting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&lt;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4" w:lineRule="auto"/>
        <w:ind w:left="240" w:right="476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plan,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important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submitted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authorities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[30].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generally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Algorithm”,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“Using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Memory”,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4" w:lineRule="auto"/>
        <w:ind w:left="240" w:right="72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explanation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concepts).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“Kalman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algorithm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59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abstract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capture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661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ImplementationStyle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efine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permitted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conformance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626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“Unbounded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Loop”,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“Compacted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Expression”,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“Dynamic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Memory”,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“Data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Alias”,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37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parameters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details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generally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whose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dependent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“Dynamic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allocation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Poisson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Lambda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seconds”,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05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explanation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conforms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concepts).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dynamic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90%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10%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needed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performance”,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70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viouralStyle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efine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permitted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conformance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ime-Related”,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“State-Related”,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4" w:lineRule="auto"/>
        <w:ind w:left="240" w:right="37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parameters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details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generally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whose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dependent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“Number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machine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10”,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“Number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transitions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Periodic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minute”,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89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explanation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conforms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reference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concepts).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permitted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23”,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7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Natu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actual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purchased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previously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deacti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ecuted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58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nature.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primary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actual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represented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“Deacti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ated”,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“Previously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eloped”,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6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explanation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referenced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nature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concepts).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purchased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according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document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1234567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10”,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76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Rationale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xists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ulfill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xplicitly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71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explanation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referenced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lists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flight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paths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satisfy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SREQ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377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hazards.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internally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xternal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“External”,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“Internal”,…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4" w:lineRule="auto"/>
        <w:ind w:left="240" w:right="45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occurs.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formal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language.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sono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released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37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38.418823pt;width:493.236pt;height:.1pt;mso-position-horizontal-relative:page;mso-position-vertical-relative:paragraph;z-index:-2032" coordorigin="1020,768" coordsize="9865,2">
            <v:shape style="position:absolute;left:1020;top:768;width:9865;height:2" coordorigin="1020,768" coordsize="9865,0" path="m1020,768l10885,768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direction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direction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i.e.,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hazards,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hazards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qualitat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“Posit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“Neutral”,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“N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gat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9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Mar w:header="661" w:footer="886" w:top="900" w:bottom="1080" w:left="900" w:right="900"/>
          <w:pgSz w:w="11920" w:h="1582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continued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4" w:lineRule="auto"/>
        <w:ind w:left="240" w:right="685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031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value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possibly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number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hazards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Therefore,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vides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quantitat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“+5”,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“0”,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“-5”,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61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contex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Direction”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alue”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alid.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understanding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essential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[2].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ater”,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ground”,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autopilot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56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response/reaction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hazards.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itself,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subclass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possibility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(i.e.,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inherited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inherited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fect,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filters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situations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occurrence.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pecified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formal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318" w:lineRule="auto"/>
        <w:ind w:left="120" w:right="609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direction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inherited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value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inherited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contex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inherited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1" w:after="0" w:line="244" w:lineRule="auto"/>
        <w:ind w:left="240" w:right="416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represents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impacts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orthiness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(within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372" w:firstLine="-12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criticality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orthiness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(SIL)),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pre-defined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scale,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categor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DO-178B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[7]: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“B”,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“E”.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IEC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61508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[13]: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4”.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93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confidence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confidence,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pre-defined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scale,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satisfied.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“High”,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“Medium”,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“80%”,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“50%”,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19" w:firstLine="-12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(C.8)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artition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resulted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separating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technique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providing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isolation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independent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contain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and/or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isolate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potentially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reduce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process.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cross-coupling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interference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[2].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antages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separating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240" w:right="37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vels,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69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explanation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further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details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reasons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partitioning.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orthiness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detected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(C.17).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(C.17)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Detected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passed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processing,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turn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appropriate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(C.15)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4" w:lineRule="auto"/>
        <w:ind w:left="240" w:right="1394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“Safety”,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“Reliability”,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grity”,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“Performance”,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“Concurren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Configuration”,…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09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Envi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onmentalModel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mimicking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usually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simulators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instances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EnvironmentalModels,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integration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purposes.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EnvironmentalModels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often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xperience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easier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play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Integration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Labs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(SIL)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[2]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777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parameters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model/simulator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Radio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(RF)):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“Messages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Poisson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Lambda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100ms”,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“Message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Poisson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Lambda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messages”,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576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Strategy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72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“Safety”,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“Reliability”,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‘Int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grity”,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“Performance”,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“Concurren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Certification”,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“Design”,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“Configuration”,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“Scheduling”,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ormalism”…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parameters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poli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parameters.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Scheduling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“Round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Robin”,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“FIFO”,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“LIFO”,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ormalism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(i.e.,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formal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methods):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“Natural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Deduction”,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“Linear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Logical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(LLF)”,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4" w:lineRule="auto"/>
        <w:ind w:left="240" w:right="640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Measu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characteristic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Measures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quantified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metrics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coupling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cohesion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single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size,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1096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measurement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quantify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Nested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Calls”,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“Conditional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Structures”,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“Unconditional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Branches”,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“Number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Entry/Exit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“Big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“Source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Lines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“Inte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-Entity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Points”,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18.494175pt;width:493.236pt;height:.1pt;mso-position-horizontal-relative:page;mso-position-vertical-relative:paragraph;z-index:-2030" coordorigin="1020,370" coordsize="9865,2">
            <v:shape style="position:absolute;left:1020;top:370;width:9865;height:2" coordorigin="1020,370" coordsize="9865,0" path="m1020,370l10885,370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value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xpression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alue,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permitted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range,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measure.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“n2”,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“log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“25”,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Mar w:header="661" w:footer="886" w:top="900" w:bottom="1080" w:left="900" w:right="900"/>
          <w:pgSz w:w="11920" w:h="1582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continued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4" w:lineRule="auto"/>
        <w:ind w:left="240" w:right="45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029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Interface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xternal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situations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318" w:lineRule="auto"/>
        <w:ind w:left="120" w:right="302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bet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indicates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rue”,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alse”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protocol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protocol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“MIL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1553”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[29],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“Ethernet”,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4" w:lineRule="auto"/>
        <w:ind w:left="240" w:right="519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input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function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parameters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xpected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and/or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“Poisson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Lamba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20ms”,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“Periodic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second”,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37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output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function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parameters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xpected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and/or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“Poisson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Lamba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20ms”,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“Periodic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second”,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26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(C.18)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Concur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participates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roles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assume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resource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ecution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either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capable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generating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stimuli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pseudo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(seemingly)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prompted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xplicit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stimulus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instance,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generate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prompted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stimulus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[13]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role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role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“Resource”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share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shared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rue”,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alse”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4" w:lineRule="auto"/>
        <w:ind w:left="240" w:right="466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parameters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point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maximum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frequen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resource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accessed.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“Poisson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Lamba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20ms”,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“Periodic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second”,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736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(C.19)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empl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programming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checks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ille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forbid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ecution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ille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oiding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scenario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unfulfilled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assumption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ariables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  <w:i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endable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inputs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ille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checks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ainst.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“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Altitude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&lt;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0”,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4" w:lineRule="auto"/>
        <w:ind w:left="240" w:right="514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(C.20)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  <w:b/>
          <w:bCs/>
        </w:rPr>
        <w:t>Configuration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represents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and/or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bits,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lookup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tables,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patch,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390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uniquely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lookup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table: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“English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“French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“German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4" w:lineRule="auto"/>
        <w:ind w:left="240" w:right="475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(C.21)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  <w:b/>
          <w:bCs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configured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altered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(C.20)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generally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uyer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endor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team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kind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“Memory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Bits”,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“Lookup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ables”,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4" w:lineRule="auto"/>
        <w:ind w:left="240" w:right="125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configured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“Compile-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“Link-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“Run-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37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(C.22)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(C.20).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37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(C.23)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  <w:b/>
          <w:bCs/>
        </w:rPr>
        <w:t>Configurator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configure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(C.21)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(C.20),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possibly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(C.22)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4" w:lineRule="auto"/>
        <w:ind w:left="240" w:right="481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(C.24)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participates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(C.26),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whose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aluated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7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identifier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“Filter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“Filter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“Filter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3”,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4" w:lineRule="auto"/>
        <w:ind w:left="240" w:right="37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(C.25)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analyzes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determines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formal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(C.26)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policy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parameters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determines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formal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assignment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weights.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“Equal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eights”,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“Majority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2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oting”,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4" w:lineRule="auto"/>
        <w:ind w:left="240" w:right="371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(C.26)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ReplicationG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(C.24)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(C.25)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instance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redundan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multiple-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dissimilar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technical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reliability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traditionally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  <w:i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  <w:b/>
          <w:bCs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Examples: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“Radar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Filter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“Controller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“REPLICATION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14.344551pt;width:493.236pt;height:.1pt;mso-position-horizontal-relative:page;mso-position-vertical-relative:paragraph;z-index:-2028" coordorigin="1020,287" coordsize="9865,2">
            <v:shape style="position:absolute;left:1020;top:287;width:9865;height:2" coordorigin="1020,287" coordsize="9865,0" path="m1020,287l10885,287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1”,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…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etc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Mar w:header="661" w:footer="886" w:top="900" w:bottom="1080" w:left="900" w:right="900"/>
          <w:pgSz w:w="11920" w:h="1582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Relationships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concepts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027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highe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-l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-l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07" w:right="779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(traceable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it)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References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59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potentially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conforms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ImplementationStyle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Child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Class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ImplementationStyle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References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57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conform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ImplementationStyles.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associated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ImplementationStyle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signifies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obli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BehaviouralStyle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Child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Class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Style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BehaviouralStyle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References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501" w:firstLine="-12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conform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viouralStyles.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associated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viouralStyle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ignifies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obli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Natu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References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217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Nature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solely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associated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conform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Natures,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Natures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Rationale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References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377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Rationale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associated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potentially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Rationale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associated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Rationales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associated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uncommon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traceable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Child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Event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Consequence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Event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62" w:firstLine="-12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consequence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x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ecuted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response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inheritance,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terminal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riggers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Event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405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  <w:i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artition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References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3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fulfill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xist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decision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isolate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independent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cause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  <w:i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artition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artitioned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41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definition,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ays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necessarily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artitions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Handles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Event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33" w:firstLine="-12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usually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necessarily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latter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interest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non-safety-critical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usually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occurs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inheritance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orms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3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necessarily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Monitors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3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Detects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Event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3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least,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usually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undetected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detected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Notifies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299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24.310547pt;width:493.236pt;height:.1pt;mso-position-horizontal-relative:page;mso-position-vertical-relative:paragraph;z-index:-2026" coordorigin="1020,486" coordsize="9865,2">
            <v:shape style="position:absolute;left:1020;top:486;width:9865;height:2" coordorigin="1020,486" coordsize="9865,0" path="m1020,486l10885,486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necessarily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notify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Handler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Mar w:header="661" w:footer="886" w:top="900" w:bottom="1080" w:left="900" w:right="900"/>
          <w:pgSz w:w="11920" w:h="1582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continued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-2.310478pt;width:493.236pt;height:.1pt;mso-position-horizontal-relative:page;mso-position-vertical-relative:paragraph;z-index:-2025" coordorigin="1020,-46" coordsize="9865,2">
            <v:shape style="position:absolute;left:1020;top:-46;width:9865;height:2" coordorigin="1020,-46" coordsize="9865,0" path="m1020,-46l10885,-46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Envi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onmentalModel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Models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33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EnvironmentalModel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EnvironmentalModels,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EnvironmentalModels.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radar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EnvironmentalModels,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radar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under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vironmental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conditions.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[0..1]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Strategy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51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(e.g.,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described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Measu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[0..1]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Quantifies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Characteristic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93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Measure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quantifies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characteristic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characteristics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quantified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Measure.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Interface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Interface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15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xample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latter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complete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Concur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riggers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Event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604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trigger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Defensive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[0..1]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orms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Reaction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231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protects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ainst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unusual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unusual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inputs,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necessarily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Defaults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[1..1]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zero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Configurables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  <w:b/>
          <w:bCs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720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onfigured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produces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248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configured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Requi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[0..*]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274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xample,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particular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pre-loading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earlier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patches.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complete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comprehens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patch,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incremental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patch.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oduces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produced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Configurations.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produced,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240" w:right="272" w:firstLine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onfigurator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configures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onfigured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9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onfigurators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onfigure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different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Configurable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Configu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Loads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onfigurator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loaded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Configurators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[1..1]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Compa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[2..*]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output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xactly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ReplicationG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[1..1]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Owns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[1..1]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xactly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Comparator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ReplicationG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  <w:i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[1..1]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Owns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i/>
        </w:rPr>
        <w:t>[2..*]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1.021pt;margin-top:14.345761pt;width:493.236pt;height:.1pt;mso-position-horizontal-relative:page;mso-position-vertical-relative:paragraph;z-index:-2024" coordorigin="1020,287" coordsize="9865,2">
            <v:shape style="position:absolute;left:1020;top:287;width:9865;height:2" coordorigin="1020,287" coordsize="9865,0" path="m1020,287l10885,287e" filled="f" stroked="t" strokeweight=".567pt" strokecolor="#13141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ReplicationGroup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Replicated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entities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Mar w:header="661" w:footer="886" w:top="900" w:bottom="1080" w:left="900" w:right="900"/>
          <w:pgSz w:w="11920" w:h="15820"/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Mar w:header="661" w:footer="886" w:top="900" w:bottom="1080" w:left="900" w:right="900"/>
          <w:pgSz w:w="11920" w:h="15820"/>
        </w:sectPr>
      </w:pPr>
      <w:rPr/>
    </w:p>
    <w:p>
      <w:pPr>
        <w:spacing w:before="35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Refe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4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ences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4" w:lineRule="auto"/>
        <w:ind w:left="429" w:right="-49" w:firstLine="-2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Balasubramanian,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Krishna,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A.S.,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98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urkay,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Balasubramanian,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arsons,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Gokhale,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Schmidt,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Applying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model-dr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distributed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real-time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embedded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vionics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tems.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Embed.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(3/4),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142–155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(2006)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2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CENELEC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50128.: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Applications: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Rail-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Protection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European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Committe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Electrotechnical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Standardization.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January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1997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2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Eclipse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oundation.: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Eclipse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Frame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hyperlink r:id="rId79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http:/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1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.</w:t>
        </w:r>
      </w:hyperlink>
      <w:hyperlink r:id="rId80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 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eclipse.o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3"/>
            <w:w w:val="100"/>
          </w:rPr>
          <w:t>r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g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emf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</w:hyperlink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Accessed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2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Gomaa,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Concurrent,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Distributed,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echnolog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Addison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(2000)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2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Hamid,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Radermache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Lanusse,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Jouvra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Gerard,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errie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ault-tolerant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component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applications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approach.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Proceedings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IFIP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echnologies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Embedded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Ubiquitous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9–20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(2008)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2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Hansen,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Gullesen,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Utilizing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Proceedings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Conjunction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International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Conference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(2002)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2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Hayhurst,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K.J.,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Hollo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C.M.: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Challenges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aerospace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Proceedings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Annual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Goddard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(2001)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2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Heinrich,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inkle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Steidelmuelle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Zabelt,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Behring,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Neumer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Strunk,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applied: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task-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multimodal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applications.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Proceed-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Diagrams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Design,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LNCS,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4849,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15–27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(2007)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2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9.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Herrmann,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D.S.: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Reliability: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echniques,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Approaches,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Standards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Industrial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Sectors.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(2000)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118" w:right="-6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10.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IBM.: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Rhapsod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hyperlink r:id="rId81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http:/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1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.01.ibm.com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soft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2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are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2"/>
            <w:w w:val="100"/>
          </w:rPr>
          <w:t>a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wdtools/</w:t>
        </w:r>
        <w:r>
          <w:rPr>
            <w:rFonts w:ascii="Times New Roman" w:hAnsi="Times New Roman" w:cs="Times New Roman" w:eastAsia="Times New Roman"/>
            <w:sz w:val="17"/>
            <w:szCs w:val="17"/>
            <w:color w:val="000000"/>
            <w:spacing w:val="0"/>
            <w:w w:val="100"/>
          </w:rPr>
        </w:r>
      </w:hyperlink>
    </w:p>
    <w:p>
      <w:pPr>
        <w:spacing w:before="3" w:after="0" w:line="240" w:lineRule="auto"/>
        <w:ind w:left="4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hyperlink r:id="rId82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rhapsody/</w:t>
        </w:r>
        <w:r>
          <w:rPr>
            <w:rFonts w:ascii="Times New Roman" w:hAnsi="Times New Roman" w:cs="Times New Roman" w:eastAsia="Times New Roman"/>
            <w:sz w:val="17"/>
            <w:szCs w:val="17"/>
            <w:color w:val="000000"/>
            <w:spacing w:val="0"/>
            <w:w w:val="100"/>
          </w:rPr>
        </w:r>
      </w:hyperlink>
    </w:p>
    <w:p>
      <w:pPr>
        <w:spacing w:before="3" w:after="0" w:line="244" w:lineRule="auto"/>
        <w:ind w:left="429" w:right="-49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IBM-Rational.: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Rational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Architect.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99"/>
        </w:rPr>
        <w:t> </w:t>
      </w:r>
      <w:hyperlink r:id="rId83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http:/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1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.306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10"/>
            <w:w w:val="100"/>
          </w:rPr>
          <w:t>-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ibm.</w:t>
        </w:r>
      </w:hyperlink>
      <w:hyperlink r:id="rId84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 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com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soft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2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are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2"/>
            <w:w w:val="100"/>
          </w:rPr>
          <w:t>a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wdtools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architect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s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2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architect/</w:t>
        </w:r>
        <w:r>
          <w:rPr>
            <w:rFonts w:ascii="Times New Roman" w:hAnsi="Times New Roman" w:cs="Times New Roman" w:eastAsia="Times New Roman"/>
            <w:sz w:val="17"/>
            <w:szCs w:val="17"/>
            <w:color w:val="000000"/>
            <w:spacing w:val="0"/>
            <w:w w:val="100"/>
          </w:rPr>
        </w:r>
      </w:hyperlink>
    </w:p>
    <w:p>
      <w:pPr>
        <w:spacing w:before="0" w:after="0" w:line="240" w:lineRule="auto"/>
        <w:ind w:left="118" w:right="-6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12.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A.S.: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Studio.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5"/>
          <w:w w:val="100"/>
        </w:rPr>
        <w:t> </w:t>
      </w:r>
      <w:hyperlink r:id="rId85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http:/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1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.artisans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1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.com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pdf/</w:t>
        </w:r>
        <w:r>
          <w:rPr>
            <w:rFonts w:ascii="Times New Roman" w:hAnsi="Times New Roman" w:cs="Times New Roman" w:eastAsia="Times New Roman"/>
            <w:sz w:val="17"/>
            <w:szCs w:val="17"/>
            <w:color w:val="000000"/>
            <w:spacing w:val="0"/>
            <w:w w:val="100"/>
          </w:rPr>
        </w:r>
      </w:hyperlink>
    </w:p>
    <w:p>
      <w:pPr>
        <w:spacing w:before="3" w:after="0" w:line="240" w:lineRule="auto"/>
        <w:ind w:left="4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hyperlink r:id="rId86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product_sheets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studio.pdf</w:t>
        </w:r>
        <w:r>
          <w:rPr>
            <w:rFonts w:ascii="Times New Roman" w:hAnsi="Times New Roman" w:cs="Times New Roman" w:eastAsia="Times New Roman"/>
            <w:sz w:val="17"/>
            <w:szCs w:val="17"/>
            <w:color w:val="000000"/>
            <w:spacing w:val="0"/>
            <w:w w:val="100"/>
          </w:rPr>
        </w:r>
      </w:hyperlink>
    </w:p>
    <w:p>
      <w:pPr>
        <w:spacing w:before="3" w:after="0" w:line="244" w:lineRule="auto"/>
        <w:ind w:left="429" w:right="-49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13.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International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Electrotechnical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Commission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(IEC).: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Functional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Electrical/Electronic/Programmable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Electronic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Related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IEC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61508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(1998)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14.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Jürjens,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ceedings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International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Conference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LNCS,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4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2863,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360–372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(2003)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429" w:right="-49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15.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arde,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Espinoza,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errie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Andre,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Gerard,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aging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patterns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domain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impr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defi-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nition.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Proceedings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Fundamental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Approaches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LNCS,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4961,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116–130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(2008)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16.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N.G.: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are—System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Computers.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Addi-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son-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(1995)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429" w:right="-49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17.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Dale,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Anderson,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problem.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Proceedings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Symposium,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6,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183–193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(2009)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2" w:after="0" w:line="244" w:lineRule="auto"/>
        <w:ind w:left="311" w:right="71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18.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Meunie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J.-N.,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Lippert,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Jadh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applications—the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HIDOORS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xample.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Proceedings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orkshop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alidation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Embedded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Conjunc-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International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Conference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(2003)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311" w:right="71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19.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Monin,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Dowell,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sequence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diagrams: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A380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Datalink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tem.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Cogn.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echnol.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(4),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267–277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(2009)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Nilsen,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K.: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Certification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Magazine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(2004)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311" w:right="71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21.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Ober,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Graf,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ushtein,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Ober,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ali-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embedded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manager.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(3),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301–308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(2008)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22.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OMG.: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OCL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2.0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pecification.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Management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Final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Adopted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Specification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ptc/03-10-14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(2003)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311" w:right="71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23.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OMG.: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Schedulabilit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Performance,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Adopted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hyperlink r:id="rId87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http:/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1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.omg.o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3"/>
            <w:w w:val="100"/>
          </w:rPr>
          <w:t>r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g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docs/</w:t>
        </w:r>
      </w:hyperlink>
      <w:hyperlink r:id="rId88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 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formal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05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10"/>
            <w:w w:val="100"/>
          </w:rPr>
          <w:t>-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01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10"/>
            <w:w w:val="100"/>
          </w:rPr>
          <w:t>-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02.pdf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 </w:t>
        </w:r>
      </w:hyperlink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(2005)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311" w:right="71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24.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OMG: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2.0/XMI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Mapping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Specification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v2.1.1.,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hyperlink r:id="rId89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http:/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1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.</w:t>
        </w:r>
      </w:hyperlink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omg.o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cgi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doc?formal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07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01.pdf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(2007)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25.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OMG: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rofile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ault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olerance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Characteristics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Mechanisms.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ormal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Specification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08-04-05.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http:/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ww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-11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.omg.o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cgi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doc?formal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08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04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05.pdf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(2008)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311" w:right="72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26.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OMG: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MARTE: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Analysis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Real-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Embedded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ormal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Specification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2009-11-02.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hyperlink r:id="rId90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http:/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doc.omg.o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3"/>
            <w:w w:val="100"/>
          </w:rPr>
          <w:t>r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g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formal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2009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10"/>
            <w:w w:val="100"/>
          </w:rPr>
          <w:t>-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11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10"/>
            <w:w w:val="100"/>
          </w:rPr>
          <w:t>-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02.pdf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5"/>
            <w:w w:val="100"/>
          </w:rPr>
          <w:t> </w:t>
        </w:r>
      </w:hyperlink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(2009)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27.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OMG: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Language: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Infrastructure.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Adopted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09-02-04.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http:/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ww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-11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.omg.o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cgi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doc?formal/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09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02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04.pdf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(2009)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28.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OMG: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Language: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Superstructure.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Adopted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09-02-02.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http:/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ww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-11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.omg.o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cgi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doc?formal/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09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02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1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0"/>
          <w:w w:val="100"/>
        </w:rPr>
        <w:t>02.pdf</w:t>
      </w:r>
      <w:r>
        <w:rPr>
          <w:rFonts w:ascii="Times New Roman" w:hAnsi="Times New Roman" w:cs="Times New Roman" w:eastAsia="Times New Roman"/>
          <w:sz w:val="17"/>
          <w:szCs w:val="17"/>
          <w:color w:val="0000F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(2009)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29.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Pende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Bible.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(2003)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311" w:right="71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30.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TCA: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Considerations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Airbone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Equip-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Certification.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Radio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echnical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Commission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Aeronautics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TCA),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European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anization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Electronics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(EU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9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OCAE),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Standard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Document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no.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DO-178B/ED-12B,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Decem-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1992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311" w:right="71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31.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Sparx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Enterprise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Architect.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hyperlink r:id="rId91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http:/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1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.sparxsystems.</w:t>
        </w:r>
      </w:hyperlink>
      <w:hyperlink r:id="rId92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 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com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products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ea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ind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2"/>
            <w:w w:val="100"/>
          </w:rPr>
          <w:t>e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x.html</w:t>
        </w:r>
        <w:r>
          <w:rPr>
            <w:rFonts w:ascii="Times New Roman" w:hAnsi="Times New Roman" w:cs="Times New Roman" w:eastAsia="Times New Roman"/>
            <w:sz w:val="17"/>
            <w:szCs w:val="17"/>
            <w:color w:val="000000"/>
            <w:spacing w:val="0"/>
            <w:w w:val="100"/>
          </w:rPr>
        </w:r>
      </w:hyperlink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32.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98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orld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98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ide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98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eb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Consortium: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Extensible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Stylesheet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amily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(XSL).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hyperlink r:id="rId93"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http:/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ww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1"/>
            <w:w w:val="100"/>
          </w:rPr>
          <w:t>w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.w3.o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3"/>
            <w:w w:val="100"/>
          </w:rPr>
          <w:t>r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g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Style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7"/>
            <w:w w:val="100"/>
          </w:rPr>
          <w:t>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0"/>
            <w:w w:val="100"/>
          </w:rPr>
          <w:t>XSL/</w:t>
        </w:r>
        <w:r>
          <w:rPr>
            <w:rFonts w:ascii="Times New Roman" w:hAnsi="Times New Roman" w:cs="Times New Roman" w:eastAsia="Times New Roman"/>
            <w:sz w:val="17"/>
            <w:szCs w:val="17"/>
            <w:color w:val="0000FF"/>
            <w:spacing w:val="-14"/>
            <w:w w:val="100"/>
          </w:rPr>
          <w:t> </w:t>
        </w:r>
      </w:hyperlink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(2009)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4" w:lineRule="auto"/>
        <w:ind w:left="311" w:right="71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33.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Zoughbi,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Briand,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L.C.,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Labiche,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oping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orthiness-compliant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DO-178B)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Carleton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echnical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Report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SCE-05-19,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December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2006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311" w:right="71" w:firstLine="-31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34.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Zoughbi,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Briand,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L.C.,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Labiche,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UML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profile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oping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orthiness-compliant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DO-178B)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Proceedings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CM/IEEE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International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Conference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Languages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pp.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574–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588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(2007)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5820"/>
          <w:pgMar w:top="540" w:bottom="1080" w:left="900" w:right="900"/>
          <w:cols w:num="2" w:equalWidth="0">
            <w:col w:w="4884" w:space="337"/>
            <w:col w:w="4899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Mar w:header="661" w:footer="886" w:top="900" w:bottom="1080" w:left="900" w:right="900"/>
          <w:pgSz w:w="11920" w:h="15820"/>
        </w:sectPr>
      </w:pPr>
      <w:rPr/>
    </w:p>
    <w:p>
      <w:pPr>
        <w:spacing w:before="35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1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uthor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-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31413"/>
          <w:spacing w:val="0"/>
          <w:w w:val="100"/>
          <w:b/>
          <w:bCs/>
        </w:rPr>
        <w:t>Biographies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atLeast"/>
        <w:ind w:right="-4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egory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Zoughbi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consultant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Center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Excel-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(CoE)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Arab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Emirates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AE)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Armed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orces,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subsidiary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Emirates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anced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estments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(EAI)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specializes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fields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Informa-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Communication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ech-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nologies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(ICT).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currently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strate-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gic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planning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arious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areas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including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Service-Oriented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Enter-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prise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Architecture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(EA).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244" w:lineRule="auto"/>
        <w:ind w:right="7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Laborator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consortium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Goddard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Space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Flight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Cente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CSC,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Maryland,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USA.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Lionel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program,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steering,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anization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committees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international,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IEEE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conferences.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coedito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-in-chief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Empirical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(Springer)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editorial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boards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Modeling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(Springer)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esting,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98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rification,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Reliability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board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IEEE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ransactions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2004.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Lionel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IEEE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gistered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Canadian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(Ontario).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include: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model-dr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assurance,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empirical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auto"/>
        <w:ind w:left="2560" w:right="7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306.144012pt;margin-top:3.000523pt;width:110.64pt;height:141.6pt;mso-position-horizontal-relative:page;mso-position-vertical-relative:paragraph;z-index:-2021" type="#_x0000_t75">
            <v:imagedata r:id="rId94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Labiche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associate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fessor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Carleton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(Ott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5820"/>
          <w:pgMar w:top="540" w:bottom="1080" w:left="900" w:right="900"/>
          <w:cols w:num="3" w:equalWidth="0">
            <w:col w:w="2334" w:space="347"/>
            <w:col w:w="2203" w:space="339"/>
            <w:col w:w="4897"/>
          </w:cols>
        </w:sectPr>
      </w:pPr>
      <w:rPr/>
    </w:p>
    <w:p>
      <w:pPr>
        <w:spacing w:before="3" w:after="0" w:line="244" w:lineRule="auto"/>
        <w:ind w:left="120" w:right="-4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51.021pt;margin-top:-156.486404pt;width:110.64pt;height:141.84pt;mso-position-horizontal-relative:page;mso-position-vertical-relative:paragraph;z-index:-2023" type="#_x0000_t75">
            <v:imagedata r:id="rId95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current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role,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oped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military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simulations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based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High-L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9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99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Architecture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(HLA),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General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Dynamics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(GD)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mission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CH-148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Cyclone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Maritime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Helicopter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CP-140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Aurora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aircraft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team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Process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(SEPG)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helped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achi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CMMI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Prior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Canada,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telecom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industry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Montreal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BMW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Germa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9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holds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Master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98"/>
        </w:rPr>
        <w:t>’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Applied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Science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gree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Electrical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Carleton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proposed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model-based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approach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orthiness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TCA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DO-178B)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resulted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conference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journal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publications.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previously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obtained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Bachelor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Computer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McGill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viously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satisfied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requirements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gistration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Professional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9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Eng.)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Ontario,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Canada.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4" w:lineRule="auto"/>
        <w:ind w:left="2681" w:right="-4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51.021pt;margin-top:3.528542pt;width:110.64pt;height:142.080pt;mso-position-horizontal-relative:page;mso-position-vertical-relative:paragraph;z-index:-2022" type="#_x0000_t75">
            <v:imagedata r:id="rId96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Lionel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b/>
          <w:bCs/>
        </w:rPr>
        <w:t>Briand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leader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Simula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labo-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ratory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professor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Oslo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(Nor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ay),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leading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projects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ification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alidation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laboration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industr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Before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that,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aculty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department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Systems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puter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Engineering,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Carleton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Uni-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ersit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Ott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Canada,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full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professor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4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held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Canada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Chair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99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Quality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department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left="120" w:right="-4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head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Fraunhofer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Institute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Experimental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Germa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scientist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19" w:lineRule="exact"/>
        <w:ind w:left="2560" w:right="75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Canada),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where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leads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  <w:position w:val="1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4" w:lineRule="auto"/>
        <w:ind w:left="2560" w:right="7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Laborator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9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industry-oriented,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laboratory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dedicated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opment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methods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higher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quality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cost-e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fect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man-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holds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Ph.D.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Institut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National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Polytechnique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louse,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France.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While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doing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4" w:lineRule="auto"/>
        <w:ind w:right="7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Ph.D.,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conducted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LAAS/CNRS,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oulouse,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France,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Aerospatiale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Matra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Air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(n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EADS)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definition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testing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strategies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safety-critical,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on-board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object-oriented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systems.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research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interests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include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model-based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testing,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model-dr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elopment,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technology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aluation,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empirical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soft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engineering.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pub-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lished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papers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99"/>
        </w:rPr>
        <w:t>conferences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1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journals.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committee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IEEE-sponsored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conferences,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Models,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ICSM,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QSIC,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ICS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member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31413"/>
          <w:spacing w:val="0"/>
          <w:w w:val="100"/>
        </w:rPr>
        <w:t>IEEE.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sectPr>
      <w:type w:val="continuous"/>
      <w:pgSz w:w="11920" w:h="15820"/>
      <w:pgMar w:top="540" w:bottom="1080" w:left="900" w:right="900"/>
      <w:cols w:num="2" w:equalWidth="0">
        <w:col w:w="4884" w:space="339"/>
        <w:col w:w="489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"/>
    <w:family w:val="roman"/>
    <w:pitch w:val="variable"/>
  </w:font>
  <w:font w:name="Arial">
    <w:charset w:val="0"/>
    <w:family w:val="swiss"/>
    <w:pitch w:val="variable"/>
  </w:font>
  <w:font w:name="Courier New"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3.513pt;margin-top:735.567505pt;width:41.736099pt;height:16.944pt;mso-position-horizontal-relative:page;mso-position-vertical-relative:page;z-index:-2117" type="#_x0000_t202" filled="f" stroked="f">
          <v:textbox inset="0,0,0,0">
            <w:txbxContent>
              <w:p>
                <w:pPr>
                  <w:spacing w:before="0" w:after="0" w:line="255" w:lineRule="exact"/>
                  <w:ind w:left="20" w:right="-65"/>
                  <w:jc w:val="left"/>
                  <w:rPr>
                    <w:rFonts w:ascii="Arial" w:hAnsi="Arial" w:cs="Arial" w:eastAsia="Arial"/>
                    <w:sz w:val="30"/>
                    <w:szCs w:val="30"/>
                  </w:rPr>
                </w:pPr>
                <w:rPr/>
                <w:r>
                  <w:rPr>
                    <w:rFonts w:ascii="Arial" w:hAnsi="Arial" w:cs="Arial" w:eastAsia="Arial"/>
                    <w:sz w:val="30"/>
                    <w:szCs w:val="30"/>
                    <w:color w:val="131413"/>
                    <w:spacing w:val="0"/>
                    <w:w w:val="158"/>
                    <w:position w:val="1"/>
                  </w:rPr>
                  <w:t>123</w:t>
                </w:r>
                <w:r>
                  <w:rPr>
                    <w:rFonts w:ascii="Arial" w:hAnsi="Arial" w:cs="Arial" w:eastAsia="Arial"/>
                    <w:sz w:val="30"/>
                    <w:szCs w:val="30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.713001pt;margin-top:735.567505pt;width:41.736099pt;height:16.944pt;mso-position-horizontal-relative:page;mso-position-vertical-relative:page;z-index:-2116" type="#_x0000_t202" filled="f" stroked="f">
          <v:textbox inset="0,0,0,0">
            <w:txbxContent>
              <w:p>
                <w:pPr>
                  <w:spacing w:before="0" w:after="0" w:line="255" w:lineRule="exact"/>
                  <w:ind w:left="20" w:right="-65"/>
                  <w:jc w:val="left"/>
                  <w:rPr>
                    <w:rFonts w:ascii="Arial" w:hAnsi="Arial" w:cs="Arial" w:eastAsia="Arial"/>
                    <w:sz w:val="30"/>
                    <w:szCs w:val="30"/>
                  </w:rPr>
                </w:pPr>
                <w:rPr/>
                <w:r>
                  <w:rPr>
                    <w:rFonts w:ascii="Arial" w:hAnsi="Arial" w:cs="Arial" w:eastAsia="Arial"/>
                    <w:sz w:val="30"/>
                    <w:szCs w:val="30"/>
                    <w:color w:val="131413"/>
                    <w:spacing w:val="0"/>
                    <w:w w:val="158"/>
                    <w:position w:val="1"/>
                  </w:rPr>
                  <w:t>123</w:t>
                </w:r>
                <w:r>
                  <w:rPr>
                    <w:rFonts w:ascii="Arial" w:hAnsi="Arial" w:cs="Arial" w:eastAsia="Arial"/>
                    <w:sz w:val="30"/>
                    <w:szCs w:val="30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.713001pt;margin-top:735.567505pt;width:41.736099pt;height:16.944pt;mso-position-horizontal-relative:page;mso-position-vertical-relative:page;z-index:-2109" type="#_x0000_t202" filled="f" stroked="f">
          <v:textbox inset="0,0,0,0">
            <w:txbxContent>
              <w:p>
                <w:pPr>
                  <w:spacing w:before="0" w:after="0" w:line="255" w:lineRule="exact"/>
                  <w:ind w:left="20" w:right="-65"/>
                  <w:jc w:val="left"/>
                  <w:rPr>
                    <w:rFonts w:ascii="Arial" w:hAnsi="Arial" w:cs="Arial" w:eastAsia="Arial"/>
                    <w:sz w:val="30"/>
                    <w:szCs w:val="30"/>
                  </w:rPr>
                </w:pPr>
                <w:rPr/>
                <w:r>
                  <w:rPr>
                    <w:rFonts w:ascii="Arial" w:hAnsi="Arial" w:cs="Arial" w:eastAsia="Arial"/>
                    <w:sz w:val="30"/>
                    <w:szCs w:val="30"/>
                    <w:color w:val="131413"/>
                    <w:spacing w:val="0"/>
                    <w:w w:val="158"/>
                    <w:position w:val="1"/>
                  </w:rPr>
                  <w:t>123</w:t>
                </w:r>
                <w:r>
                  <w:rPr>
                    <w:rFonts w:ascii="Arial" w:hAnsi="Arial" w:cs="Arial" w:eastAsia="Arial"/>
                    <w:sz w:val="30"/>
                    <w:szCs w:val="30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3.513pt;margin-top:735.567505pt;width:41.736099pt;height:16.944pt;mso-position-horizontal-relative:page;mso-position-vertical-relative:page;z-index:-2108" type="#_x0000_t202" filled="f" stroked="f">
          <v:textbox inset="0,0,0,0">
            <w:txbxContent>
              <w:p>
                <w:pPr>
                  <w:spacing w:before="0" w:after="0" w:line="255" w:lineRule="exact"/>
                  <w:ind w:left="20" w:right="-65"/>
                  <w:jc w:val="left"/>
                  <w:rPr>
                    <w:rFonts w:ascii="Arial" w:hAnsi="Arial" w:cs="Arial" w:eastAsia="Arial"/>
                    <w:sz w:val="30"/>
                    <w:szCs w:val="30"/>
                  </w:rPr>
                </w:pPr>
                <w:rPr/>
                <w:r>
                  <w:rPr>
                    <w:rFonts w:ascii="Arial" w:hAnsi="Arial" w:cs="Arial" w:eastAsia="Arial"/>
                    <w:sz w:val="30"/>
                    <w:szCs w:val="30"/>
                    <w:color w:val="131413"/>
                    <w:spacing w:val="0"/>
                    <w:w w:val="158"/>
                    <w:position w:val="1"/>
                  </w:rPr>
                  <w:t>123</w:t>
                </w:r>
                <w:r>
                  <w:rPr>
                    <w:rFonts w:ascii="Arial" w:hAnsi="Arial" w:cs="Arial" w:eastAsia="Arial"/>
                    <w:sz w:val="30"/>
                    <w:szCs w:val="30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.713001pt;margin-top:735.567505pt;width:41.736099pt;height:16.944pt;mso-position-horizontal-relative:page;mso-position-vertical-relative:page;z-index:-2101" type="#_x0000_t202" filled="f" stroked="f">
          <v:textbox inset="0,0,0,0">
            <w:txbxContent>
              <w:p>
                <w:pPr>
                  <w:spacing w:before="0" w:after="0" w:line="255" w:lineRule="exact"/>
                  <w:ind w:left="20" w:right="-65"/>
                  <w:jc w:val="left"/>
                  <w:rPr>
                    <w:rFonts w:ascii="Arial" w:hAnsi="Arial" w:cs="Arial" w:eastAsia="Arial"/>
                    <w:sz w:val="30"/>
                    <w:szCs w:val="30"/>
                  </w:rPr>
                </w:pPr>
                <w:rPr/>
                <w:r>
                  <w:rPr>
                    <w:rFonts w:ascii="Arial" w:hAnsi="Arial" w:cs="Arial" w:eastAsia="Arial"/>
                    <w:sz w:val="30"/>
                    <w:szCs w:val="30"/>
                    <w:color w:val="131413"/>
                    <w:spacing w:val="0"/>
                    <w:w w:val="158"/>
                    <w:position w:val="1"/>
                  </w:rPr>
                  <w:t>123</w:t>
                </w:r>
                <w:r>
                  <w:rPr>
                    <w:rFonts w:ascii="Arial" w:hAnsi="Arial" w:cs="Arial" w:eastAsia="Arial"/>
                    <w:sz w:val="30"/>
                    <w:szCs w:val="30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3.513pt;margin-top:735.567505pt;width:41.736099pt;height:16.944pt;mso-position-horizontal-relative:page;mso-position-vertical-relative:page;z-index:-2100" type="#_x0000_t202" filled="f" stroked="f">
          <v:textbox inset="0,0,0,0">
            <w:txbxContent>
              <w:p>
                <w:pPr>
                  <w:spacing w:before="0" w:after="0" w:line="255" w:lineRule="exact"/>
                  <w:ind w:left="20" w:right="-65"/>
                  <w:jc w:val="left"/>
                  <w:rPr>
                    <w:rFonts w:ascii="Arial" w:hAnsi="Arial" w:cs="Arial" w:eastAsia="Arial"/>
                    <w:sz w:val="30"/>
                    <w:szCs w:val="30"/>
                  </w:rPr>
                </w:pPr>
                <w:rPr/>
                <w:r>
                  <w:rPr>
                    <w:rFonts w:ascii="Arial" w:hAnsi="Arial" w:cs="Arial" w:eastAsia="Arial"/>
                    <w:sz w:val="30"/>
                    <w:szCs w:val="30"/>
                    <w:color w:val="131413"/>
                    <w:spacing w:val="0"/>
                    <w:w w:val="158"/>
                    <w:position w:val="1"/>
                  </w:rPr>
                  <w:t>123</w:t>
                </w:r>
                <w:r>
                  <w:rPr>
                    <w:rFonts w:ascii="Arial" w:hAnsi="Arial" w:cs="Arial" w:eastAsia="Arial"/>
                    <w:sz w:val="30"/>
                    <w:szCs w:val="30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51.021pt;margin-top:45.939968pt;width:493.236pt;height:.1pt;mso-position-horizontal-relative:page;mso-position-vertical-relative:page;z-index:-2115" coordorigin="1020,919" coordsize="9865,2">
          <v:shape style="position:absolute;left:1020;top:919;width:9865;height:2" coordorigin="1020,919" coordsize="9865,0" path="m1020,919l10885,919e" filled="f" stroked="t" strokeweight=".999pt" strokecolor="#131413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.021pt;margin-top:31.848949pt;width:16.689598pt;height:10.4682pt;mso-position-horizontal-relative:page;mso-position-vertical-relative:page;z-index:-2114" type="#_x0000_t202" filled="f" stroked="f">
          <v:textbox inset="0,0,0,0">
            <w:txbxContent>
              <w:p>
                <w:pPr>
                  <w:spacing w:before="0" w:after="0" w:line="193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627747pt;margin-top:31.848949pt;width:59.62441pt;height:10.4682pt;mso-position-horizontal-relative:page;mso-position-vertical-relative:page;z-index:-2113" type="#_x0000_t202" filled="f" stroked="f">
          <v:textbox inset="0,0,0,0">
            <w:txbxContent>
              <w:p>
                <w:pPr>
                  <w:spacing w:before="0" w:after="0" w:line="193" w:lineRule="exact"/>
                  <w:ind w:left="20" w:right="-45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G.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Zoughbi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6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et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al.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51.021pt;margin-top:45.939968pt;width:493.236pt;height:.1pt;mso-position-horizontal-relative:page;mso-position-vertical-relative:page;z-index:-2112" coordorigin="1020,919" coordsize="9865,2">
          <v:shape style="position:absolute;left:1020;top:919;width:9865;height:2" coordorigin="1020,919" coordsize="9865,0" path="m1020,919l10885,919e" filled="f" stroked="t" strokeweight=".999pt" strokecolor="#131413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.021pt;margin-top:31.848949pt;width:161.364755pt;height:10.4682pt;mso-position-horizontal-relative:page;mso-position-vertical-relative:page;z-index:-2111" type="#_x0000_t202" filled="f" stroked="f">
          <v:textbox inset="0,0,0,0">
            <w:txbxContent>
              <w:p>
                <w:pPr>
                  <w:spacing w:before="0" w:after="0" w:line="193" w:lineRule="exact"/>
                  <w:ind w:left="20" w:right="-45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Modeling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safety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air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2"/>
                    <w:w w:val="10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orthiness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information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9.5448pt;margin-top:31.848949pt;width:16.689598pt;height:10.6481pt;mso-position-horizontal-relative:page;mso-position-vertical-relative:page;z-index:-2110" type="#_x0000_t202" filled="f" stroked="f">
          <v:textbox inset="0,0,0,0">
            <w:txbxContent>
              <w:p>
                <w:pPr>
                  <w:spacing w:before="0" w:after="0" w:line="193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51.021pt;margin-top:45.939968pt;width:493.236pt;height:.1pt;mso-position-horizontal-relative:page;mso-position-vertical-relative:page;z-index:-2107" coordorigin="1020,919" coordsize="9865,2">
          <v:shape style="position:absolute;left:1020;top:919;width:9865;height:2" coordorigin="1020,919" coordsize="9865,0" path="m1020,919l10885,919e" filled="f" stroked="t" strokeweight=".999pt" strokecolor="#131413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.021pt;margin-top:32.028851pt;width:161.364755pt;height:10.4682pt;mso-position-horizontal-relative:page;mso-position-vertical-relative:page;z-index:-2106" type="#_x0000_t202" filled="f" stroked="f">
          <v:textbox inset="0,0,0,0">
            <w:txbxContent>
              <w:p>
                <w:pPr>
                  <w:spacing w:before="0" w:after="0" w:line="193" w:lineRule="exact"/>
                  <w:ind w:left="20" w:right="-45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Modeling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safety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air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2"/>
                    <w:w w:val="10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orthiness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information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9.5448pt;margin-top:32.028851pt;width:16.689598pt;height:10.4682pt;mso-position-horizontal-relative:page;mso-position-vertical-relative:page;z-index:-2105" type="#_x0000_t202" filled="f" stroked="f">
          <v:textbox inset="0,0,0,0">
            <w:txbxContent>
              <w:p>
                <w:pPr>
                  <w:spacing w:before="0" w:after="0" w:line="193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51.021pt;margin-top:45.939968pt;width:493.236pt;height:.1pt;mso-position-horizontal-relative:page;mso-position-vertical-relative:page;z-index:-2104" coordorigin="1020,919" coordsize="9865,2">
          <v:shape style="position:absolute;left:1020;top:919;width:9865;height:2" coordorigin="1020,919" coordsize="9865,0" path="m1020,919l10885,919e" filled="f" stroked="t" strokeweight=".999pt" strokecolor="#131413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.021pt;margin-top:32.028851pt;width:16.689598pt;height:10.4682pt;mso-position-horizontal-relative:page;mso-position-vertical-relative:page;z-index:-2103" type="#_x0000_t202" filled="f" stroked="f">
          <v:textbox inset="0,0,0,0">
            <w:txbxContent>
              <w:p>
                <w:pPr>
                  <w:spacing w:before="0" w:after="0" w:line="193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627747pt;margin-top:32.028851pt;width:59.62441pt;height:10.4682pt;mso-position-horizontal-relative:page;mso-position-vertical-relative:page;z-index:-2102" type="#_x0000_t202" filled="f" stroked="f">
          <v:textbox inset="0,0,0,0">
            <w:txbxContent>
              <w:p>
                <w:pPr>
                  <w:spacing w:before="0" w:after="0" w:line="193" w:lineRule="exact"/>
                  <w:ind w:left="20" w:right="-45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G.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Zoughbi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6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et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al.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51.021pt;margin-top:45.939968pt;width:493.236pt;height:.1pt;mso-position-horizontal-relative:page;mso-position-vertical-relative:page;z-index:-2099" coordorigin="1020,919" coordsize="9865,2">
          <v:shape style="position:absolute;left:1020;top:919;width:9865;height:2" coordorigin="1020,919" coordsize="9865,0" path="m1020,919l10885,919e" filled="f" stroked="t" strokeweight=".999pt" strokecolor="#131413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0.021pt;margin-top:32.028851pt;width:161.364755pt;height:10.4682pt;mso-position-horizontal-relative:page;mso-position-vertical-relative:page;z-index:-2098" type="#_x0000_t202" filled="f" stroked="f">
          <v:textbox inset="0,0,0,0">
            <w:txbxContent>
              <w:p>
                <w:pPr>
                  <w:spacing w:before="0" w:after="0" w:line="193" w:lineRule="exact"/>
                  <w:ind w:left="20" w:right="-45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Modeling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7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safety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4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and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air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2"/>
                    <w:w w:val="10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orthiness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9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information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9.5448pt;margin-top:32.028851pt;width:16.689598pt;height:10.4682pt;mso-position-horizontal-relative:page;mso-position-vertical-relative:page;z-index:-2097" type="#_x0000_t202" filled="f" stroked="f">
          <v:textbox inset="0,0,0,0">
            <w:txbxContent>
              <w:p>
                <w:pPr>
                  <w:spacing w:before="0" w:after="0" w:line="193" w:lineRule="exact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51.021pt;margin-top:45.939968pt;width:493.236pt;height:.1pt;mso-position-horizontal-relative:page;mso-position-vertical-relative:page;z-index:-2096" coordorigin="1020,919" coordsize="9865,2">
          <v:shape style="position:absolute;left:1020;top:919;width:9865;height:2" coordorigin="1020,919" coordsize="9865,0" path="m1020,919l10885,919e" filled="f" stroked="t" strokeweight=".999pt" strokecolor="#131413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9.021pt;margin-top:31.848949pt;width:16.689598pt;height:10.6481pt;mso-position-horizontal-relative:page;mso-position-vertical-relative:page;z-index:-2095" type="#_x0000_t202" filled="f" stroked="f">
          <v:textbox inset="0,0,0,0">
            <w:txbxContent>
              <w:p>
                <w:pPr>
                  <w:spacing w:before="1" w:after="0" w:line="240" w:lineRule="auto"/>
                  <w:ind w:left="40" w:right="-20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w w:val="99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5.627747pt;margin-top:32.028851pt;width:59.62441pt;height:10.4682pt;mso-position-horizontal-relative:page;mso-position-vertical-relative:page;z-index:-2094" type="#_x0000_t202" filled="f" stroked="f">
          <v:textbox inset="0,0,0,0">
            <w:txbxContent>
              <w:p>
                <w:pPr>
                  <w:spacing w:before="0" w:after="0" w:line="193" w:lineRule="exact"/>
                  <w:ind w:left="20" w:right="-45"/>
                  <w:jc w:val="left"/>
                  <w:rPr>
                    <w:rFonts w:ascii="Times New Roman" w:hAnsi="Times New Roman" w:cs="Times New Roman" w:eastAsia="Times New Roman"/>
                    <w:sz w:val="17"/>
                    <w:szCs w:val="17"/>
                  </w:rPr>
                </w:pPr>
                <w:rPr/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G.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2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Zoughbi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6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et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-1"/>
                    <w:w w:val="10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131413"/>
                    <w:spacing w:val="0"/>
                    <w:w w:val="100"/>
                  </w:rPr>
                  <w:t>al.</w:t>
                </w:r>
                <w:r>
                  <w:rPr>
                    <w:rFonts w:ascii="Times New Roman" w:hAnsi="Times New Roman" w:cs="Times New Roman" w:eastAsia="Times New Roman"/>
                    <w:sz w:val="17"/>
                    <w:szCs w:val="17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  <w:evenAndOddHeader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yperlink" Target="mailto:labiche@sce.carleton.ca" TargetMode="External"/><Relationship Id="rId10" Type="http://schemas.openxmlformats.org/officeDocument/2006/relationships/hyperlink" Target="mailto:greg@zoughbi.com" TargetMode="External"/><Relationship Id="rId11" Type="http://schemas.openxmlformats.org/officeDocument/2006/relationships/hyperlink" Target="mailto:briand@simula.no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header" Target="header3.xml"/><Relationship Id="rId40" Type="http://schemas.openxmlformats.org/officeDocument/2006/relationships/footer" Target="footer3.xml"/><Relationship Id="rId41" Type="http://schemas.openxmlformats.org/officeDocument/2006/relationships/footer" Target="footer4.xml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header" Target="header4.xml"/><Relationship Id="rId47" Type="http://schemas.openxmlformats.org/officeDocument/2006/relationships/header" Target="header5.xml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image" Target="media/image44.png"/><Relationship Id="rId63" Type="http://schemas.openxmlformats.org/officeDocument/2006/relationships/header" Target="header6.xml"/><Relationship Id="rId64" Type="http://schemas.openxmlformats.org/officeDocument/2006/relationships/footer" Target="footer5.xml"/><Relationship Id="rId65" Type="http://schemas.openxmlformats.org/officeDocument/2006/relationships/footer" Target="footer6.xml"/><Relationship Id="rId66" Type="http://schemas.openxmlformats.org/officeDocument/2006/relationships/image" Target="media/image45.png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70" Type="http://schemas.openxmlformats.org/officeDocument/2006/relationships/image" Target="media/image49.png"/><Relationship Id="rId71" Type="http://schemas.openxmlformats.org/officeDocument/2006/relationships/header" Target="header7.xml"/><Relationship Id="rId72" Type="http://schemas.openxmlformats.org/officeDocument/2006/relationships/header" Target="header8.xml"/><Relationship Id="rId73" Type="http://schemas.openxmlformats.org/officeDocument/2006/relationships/image" Target="media/image50.png"/><Relationship Id="rId74" Type="http://schemas.openxmlformats.org/officeDocument/2006/relationships/image" Target="media/image51.png"/><Relationship Id="rId75" Type="http://schemas.openxmlformats.org/officeDocument/2006/relationships/image" Target="media/image52.png"/><Relationship Id="rId76" Type="http://schemas.openxmlformats.org/officeDocument/2006/relationships/image" Target="media/image53.png"/><Relationship Id="rId77" Type="http://schemas.openxmlformats.org/officeDocument/2006/relationships/image" Target="media/image54.png"/><Relationship Id="rId78" Type="http://schemas.openxmlformats.org/officeDocument/2006/relationships/image" Target="media/image55.png"/><Relationship Id="rId79" Type="http://schemas.openxmlformats.org/officeDocument/2006/relationships/hyperlink" Target="http://www.eclipse.org/emf/" TargetMode="External"/><Relationship Id="rId80" Type="http://schemas.openxmlformats.org/officeDocument/2006/relationships/hyperlink" Target="http://www.eclipse.org/emf/" TargetMode="External"/><Relationship Id="rId81" Type="http://schemas.openxmlformats.org/officeDocument/2006/relationships/hyperlink" Target="http://www.01.ibm.com/software/awdtools/rhapsody/" TargetMode="External"/><Relationship Id="rId82" Type="http://schemas.openxmlformats.org/officeDocument/2006/relationships/hyperlink" Target="http://www.01.ibm.com/software/awdtools/rhapsody/" TargetMode="External"/><Relationship Id="rId83" Type="http://schemas.openxmlformats.org/officeDocument/2006/relationships/hyperlink" Target="http://www.306-ibm.com/software/awdtools/architect/swarchitect/" TargetMode="External"/><Relationship Id="rId84" Type="http://schemas.openxmlformats.org/officeDocument/2006/relationships/hyperlink" Target="http://www.306-ibm.com/software/awdtools/architect/swarchitect/" TargetMode="External"/><Relationship Id="rId85" Type="http://schemas.openxmlformats.org/officeDocument/2006/relationships/hyperlink" Target="http://www.artisansw.com/pdf/product_sheets/studio.pdf" TargetMode="External"/><Relationship Id="rId86" Type="http://schemas.openxmlformats.org/officeDocument/2006/relationships/hyperlink" Target="http://www.artisansw.com/pdf/product_sheets/studio.pdf" TargetMode="External"/><Relationship Id="rId87" Type="http://schemas.openxmlformats.org/officeDocument/2006/relationships/hyperlink" Target="http://www.omg.org/docs/formal/05-01-02.pdf" TargetMode="External"/><Relationship Id="rId88" Type="http://schemas.openxmlformats.org/officeDocument/2006/relationships/hyperlink" Target="http://www.omg.org/docs/formal/05-01-02.pdf" TargetMode="External"/><Relationship Id="rId89" Type="http://schemas.openxmlformats.org/officeDocument/2006/relationships/hyperlink" Target="http://www/" TargetMode="External"/><Relationship Id="rId90" Type="http://schemas.openxmlformats.org/officeDocument/2006/relationships/hyperlink" Target="http://doc.omg.org/formal/2009-11-02.pdf" TargetMode="External"/><Relationship Id="rId91" Type="http://schemas.openxmlformats.org/officeDocument/2006/relationships/hyperlink" Target="http://www.sparxsystems.com/products/ea/index.html" TargetMode="External"/><Relationship Id="rId92" Type="http://schemas.openxmlformats.org/officeDocument/2006/relationships/hyperlink" Target="http://www.sparxsystems.com/products/ea/index.html" TargetMode="External"/><Relationship Id="rId93" Type="http://schemas.openxmlformats.org/officeDocument/2006/relationships/hyperlink" Target="http://www.w3.org/Style/XSL/" TargetMode="External"/><Relationship Id="rId94" Type="http://schemas.openxmlformats.org/officeDocument/2006/relationships/image" Target="media/image56.png"/><Relationship Id="rId95" Type="http://schemas.openxmlformats.org/officeDocument/2006/relationships/image" Target="media/image57.jpg"/><Relationship Id="rId96" Type="http://schemas.openxmlformats.org/officeDocument/2006/relationships/image" Target="media/image58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2017-09-06T16:28:50Z</dcterms:created>
  <dcterms:modified xsi:type="dcterms:W3CDTF">2017-09-06T16:28:50Z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2011-06-27T00:00:00Z</vt:filetime>
  </property>
  <property fmtid="{D5CDD505-2E9C-101B-9397-08002B2CF9AE}" pid="3" name="LastSaved">
    <vt:filetime>2017-09-06T00:00:00Z</vt:filetime>
  </property>
</Properties>
</file>